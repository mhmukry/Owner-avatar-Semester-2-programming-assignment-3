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8818EA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5123848C" wp14:editId="6FA93042">
            <wp:simplePos x="0" y="0"/>
            <wp:positionH relativeFrom="column">
              <wp:posOffset>-746760</wp:posOffset>
            </wp:positionH>
            <wp:positionV relativeFrom="page">
              <wp:posOffset>899761</wp:posOffset>
            </wp:positionV>
            <wp:extent cx="7760970" cy="4852738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48527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5A58ED60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F30A373" w14:textId="77777777" w:rsidR="00D077E9" w:rsidRDefault="00D077E9" w:rsidP="00D077E9">
            <w:r>
              <w:rPr>
                <w:noProof/>
              </w:rPr>
              <w:lastRenderedPageBreak/>
              <mc:AlternateContent>
                <mc:Choice Requires="wps">
                  <w:drawing>
                    <wp:inline distT="0" distB="0" distL="0" distR="0" wp14:anchorId="6534CD37" wp14:editId="35B1A0DB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03E8801" w14:textId="76AFCFD6" w:rsidR="00D077E9" w:rsidRPr="00D86945" w:rsidRDefault="000C6699" w:rsidP="00D077E9">
                                  <w:pPr>
                                    <w:pStyle w:val="Title"/>
                                  </w:pPr>
                                  <w:r>
                                    <w:t>Assignment #</w:t>
                                  </w:r>
                                </w:p>
                                <w:p w14:paraId="29F48893" w14:textId="3767F418" w:rsidR="00D077E9" w:rsidRPr="00D86945" w:rsidRDefault="000C6699" w:rsidP="00D077E9">
                                  <w:pPr>
                                    <w:pStyle w:val="Title"/>
                                    <w:spacing w:after="0"/>
                                  </w:pPr>
                                  <w:r>
                                    <w:t>Winter-</w:t>
                                  </w:r>
                                  <w:r w:rsidR="00D077E9" w:rsidRPr="00D86945">
                                    <w:t>20</w:t>
                                  </w:r>
                                  <w:r>
                                    <w:t>25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534CD3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" filled="f" stroked="f" strokeweight=".5pt">
                      <v:textbox>
                        <w:txbxContent>
                          <w:p w14:paraId="703E8801" w14:textId="76AFCFD6" w:rsidR="00D077E9" w:rsidRPr="00D86945" w:rsidRDefault="000C6699" w:rsidP="00D077E9">
                            <w:pPr>
                              <w:pStyle w:val="Title"/>
                            </w:pPr>
                            <w:r>
                              <w:t>Assignment #</w:t>
                            </w:r>
                          </w:p>
                          <w:p w14:paraId="29F48893" w14:textId="3767F418" w:rsidR="00D077E9" w:rsidRPr="00D86945" w:rsidRDefault="000C6699" w:rsidP="00D077E9">
                            <w:pPr>
                              <w:pStyle w:val="Title"/>
                              <w:spacing w:after="0"/>
                            </w:pPr>
                            <w:r>
                              <w:t>Winter-</w:t>
                            </w:r>
                            <w:r w:rsidR="00D077E9" w:rsidRPr="00D86945">
                              <w:t>20</w:t>
                            </w:r>
                            <w:r>
                              <w:t>25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7FB2F78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A74BE48" wp14:editId="6BB4D05B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AAE5F97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6D354BCF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0977376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3C0A7014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D45740541C554D4AA1113366B1ECE92E"/>
              </w:placeholder>
              <w15:appearance w15:val="hidden"/>
            </w:sdtPr>
            <w:sdtContent>
              <w:p w14:paraId="30AA2B27" w14:textId="615DB26B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87182B">
                  <w:rPr>
                    <w:rStyle w:val="SubtitleChar"/>
                    <w:b w:val="0"/>
                    <w:noProof/>
                  </w:rPr>
                  <w:t>March 2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14:paraId="0B4640D3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12AA2B2C" wp14:editId="2546F10E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B4BBE67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131A756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08ED4911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sdt>
            <w:sdtPr>
              <w:id w:val="-1740469667"/>
              <w:placeholder>
                <w:docPart w:val="6A83ACFCA5CF41648701F5AFE6BFD640"/>
              </w:placeholder>
              <w15:appearance w15:val="hidden"/>
            </w:sdtPr>
            <w:sdtContent>
              <w:p w14:paraId="5FE3301D" w14:textId="17D57857" w:rsidR="007408A3" w:rsidRDefault="000C6699" w:rsidP="00D077E9">
                <w:r>
                  <w:t xml:space="preserve">Course </w:t>
                </w:r>
                <w:r w:rsidR="007408A3">
                  <w:t>Title: Programming Principles</w:t>
                </w:r>
              </w:p>
              <w:p w14:paraId="1218B4D8" w14:textId="670DBDA0" w:rsidR="00D077E9" w:rsidRPr="007408A3" w:rsidRDefault="007408A3" w:rsidP="00D077E9">
                <w:pPr>
                  <w:rPr>
                    <w:bCs/>
                  </w:rPr>
                </w:pPr>
                <w:r>
                  <w:t xml:space="preserve">Course Code: </w:t>
                </w:r>
                <w:r w:rsidRPr="007408A3">
                  <w:rPr>
                    <w:rFonts w:ascii="Lato" w:eastAsia="Times New Roman" w:hAnsi="Lato" w:cs="Times New Roman"/>
                    <w:bCs/>
                    <w:color w:val="FFFFFF"/>
                    <w:spacing w:val="3"/>
                    <w:kern w:val="36"/>
                    <w:sz w:val="48"/>
                    <w:szCs w:val="48"/>
                  </w:rPr>
                  <w:t xml:space="preserve"> </w:t>
                </w:r>
                <w:r w:rsidRPr="007408A3">
                  <w:rPr>
                    <w:bCs/>
                  </w:rPr>
                  <w:t>PROG10004 </w:t>
                </w:r>
              </w:p>
            </w:sdtContent>
          </w:sdt>
          <w:p w14:paraId="58DE87A0" w14:textId="1F7E5132"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70B1406BEF7547BD83B3E46371A33930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7408A3">
                  <w:br/>
                </w:r>
                <w:r w:rsidR="000C6699">
                  <w:t>Student Name</w:t>
                </w:r>
                <w:r w:rsidR="007408A3">
                  <w:t>: Muhammad Mukry</w:t>
                </w:r>
                <w:r w:rsidR="007408A3">
                  <w:br/>
                </w:r>
                <w:r w:rsidR="000C6699">
                  <w:t>Student Number</w:t>
                </w:r>
                <w:r w:rsidR="007408A3">
                  <w:t>: 991798855</w:t>
                </w:r>
              </w:sdtContent>
            </w:sdt>
          </w:p>
          <w:p w14:paraId="6C05F810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777A8940" w14:textId="19BBEF35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3991BF" wp14:editId="59D484BA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B6A806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98CAC04" wp14:editId="58CE648A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26066A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</w:rPr>
        <w:id w:val="31839588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EB21527" w14:textId="42604351" w:rsidR="00E31930" w:rsidRDefault="00E31930">
          <w:pPr>
            <w:pStyle w:val="TOCHeading"/>
          </w:pPr>
          <w:r>
            <w:t>Contents</w:t>
          </w:r>
        </w:p>
        <w:p w14:paraId="30DED359" w14:textId="160430DC" w:rsidR="00D662F1" w:rsidRDefault="00E31930">
          <w:pPr>
            <w:pStyle w:val="TOC1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859642" w:history="1">
            <w:r w:rsidR="00D662F1" w:rsidRPr="00C56313">
              <w:rPr>
                <w:rStyle w:val="Hyperlink"/>
                <w:noProof/>
              </w:rPr>
              <w:t>Assignment 3</w:t>
            </w:r>
            <w:r w:rsidR="00D662F1">
              <w:rPr>
                <w:noProof/>
                <w:webHidden/>
              </w:rPr>
              <w:tab/>
            </w:r>
            <w:r w:rsidR="00D662F1">
              <w:rPr>
                <w:noProof/>
                <w:webHidden/>
              </w:rPr>
              <w:fldChar w:fldCharType="begin"/>
            </w:r>
            <w:r w:rsidR="00D662F1">
              <w:rPr>
                <w:noProof/>
                <w:webHidden/>
              </w:rPr>
              <w:instrText xml:space="preserve"> PAGEREF _Toc191859642 \h </w:instrText>
            </w:r>
            <w:r w:rsidR="00D662F1">
              <w:rPr>
                <w:noProof/>
                <w:webHidden/>
              </w:rPr>
            </w:r>
            <w:r w:rsidR="00D662F1">
              <w:rPr>
                <w:noProof/>
                <w:webHidden/>
              </w:rPr>
              <w:fldChar w:fldCharType="separate"/>
            </w:r>
            <w:r w:rsidR="00D662F1">
              <w:rPr>
                <w:noProof/>
                <w:webHidden/>
              </w:rPr>
              <w:t>4</w:t>
            </w:r>
            <w:r w:rsidR="00D662F1">
              <w:rPr>
                <w:noProof/>
                <w:webHidden/>
              </w:rPr>
              <w:fldChar w:fldCharType="end"/>
            </w:r>
          </w:hyperlink>
        </w:p>
        <w:p w14:paraId="6F5EC170" w14:textId="7161FFB8" w:rsidR="00D662F1" w:rsidRDefault="00D662F1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59643" w:history="1">
            <w:r w:rsidRPr="00C56313">
              <w:rPr>
                <w:rStyle w:val="Hyperlink"/>
                <w:noProof/>
              </w:rPr>
              <w:t>Question #1: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FEA2A" w14:textId="3B725FBB" w:rsidR="00D662F1" w:rsidRDefault="00D662F1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59644" w:history="1">
            <w:r w:rsidRPr="00C56313">
              <w:rPr>
                <w:rStyle w:val="Hyperlink"/>
                <w:noProof/>
              </w:rPr>
              <w:t>UML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70621" w14:textId="210CB11C" w:rsidR="00D662F1" w:rsidRDefault="00D662F1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59645" w:history="1">
            <w:r w:rsidRPr="00C56313">
              <w:rPr>
                <w:rStyle w:val="Hyperlink"/>
                <w:noProof/>
              </w:rPr>
              <w:t>Python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2F4A8" w14:textId="3F922629" w:rsidR="00D662F1" w:rsidRDefault="00D662F1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59646" w:history="1">
            <w:r w:rsidRPr="00C56313">
              <w:rPr>
                <w:rStyle w:val="Hyperlink"/>
                <w:noProof/>
              </w:rPr>
              <w:t>Flowchart (if applicable):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0B49C" w14:textId="77FEB58F" w:rsidR="00D662F1" w:rsidRDefault="00D662F1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59647" w:history="1">
            <w:r w:rsidRPr="00C56313">
              <w:rPr>
                <w:rStyle w:val="Hyperlink"/>
                <w:noProof/>
              </w:rPr>
              <w:t>Repository (if applicable):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DADE0" w14:textId="097B0580" w:rsidR="00D662F1" w:rsidRDefault="00D662F1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59648" w:history="1">
            <w:r w:rsidRPr="00C56313">
              <w:rPr>
                <w:rStyle w:val="Hyperlink"/>
                <w:noProof/>
              </w:rPr>
              <w:t>Questi</w:t>
            </w:r>
            <w:r w:rsidRPr="00C56313">
              <w:rPr>
                <w:rStyle w:val="Hyperlink"/>
                <w:noProof/>
              </w:rPr>
              <w:t>o</w:t>
            </w:r>
            <w:r w:rsidRPr="00C56313">
              <w:rPr>
                <w:rStyle w:val="Hyperlink"/>
                <w:noProof/>
              </w:rPr>
              <w:t>n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41EC1" w14:textId="0A0B3205" w:rsidR="00D662F1" w:rsidRDefault="00D662F1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59649" w:history="1">
            <w:r w:rsidRPr="00C56313">
              <w:rPr>
                <w:rStyle w:val="Hyperlink"/>
                <w:noProof/>
              </w:rPr>
              <w:t>Python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C8450" w14:textId="54569F01" w:rsidR="00D662F1" w:rsidRDefault="00D662F1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59650" w:history="1">
            <w:r w:rsidRPr="00C56313">
              <w:rPr>
                <w:rStyle w:val="Hyperlink"/>
                <w:noProof/>
              </w:rPr>
              <w:t>Flowchart (if applicable):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CE5BB" w14:textId="78DEA7E7" w:rsidR="00D662F1" w:rsidRDefault="00D662F1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59651" w:history="1">
            <w:r w:rsidRPr="00C56313">
              <w:rPr>
                <w:rStyle w:val="Hyperlink"/>
                <w:noProof/>
              </w:rPr>
              <w:t>Repository (if applicable):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5E34B" w14:textId="6826DC0B" w:rsidR="00D662F1" w:rsidRDefault="00D662F1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59652" w:history="1">
            <w:r w:rsidRPr="00C56313">
              <w:rPr>
                <w:rStyle w:val="Hyperlink"/>
                <w:noProof/>
              </w:rPr>
              <w:t>Question #3: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D7C1A" w14:textId="73CE5FB8" w:rsidR="00D662F1" w:rsidRDefault="00D662F1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59653" w:history="1">
            <w:r w:rsidRPr="00C56313">
              <w:rPr>
                <w:rStyle w:val="Hyperlink"/>
                <w:noProof/>
              </w:rPr>
              <w:t>Python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ED2B4" w14:textId="61E9144C" w:rsidR="00D662F1" w:rsidRDefault="00D662F1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59654" w:history="1">
            <w:r w:rsidRPr="00C56313">
              <w:rPr>
                <w:rStyle w:val="Hyperlink"/>
                <w:noProof/>
              </w:rPr>
              <w:t>Flowchart (if applicable):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61464" w14:textId="2F2CE636" w:rsidR="00D662F1" w:rsidRDefault="00D662F1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59655" w:history="1">
            <w:r w:rsidRPr="00C56313">
              <w:rPr>
                <w:rStyle w:val="Hyperlink"/>
                <w:noProof/>
              </w:rPr>
              <w:t>Repository (if applicable):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9015D" w14:textId="106500BE" w:rsidR="00D662F1" w:rsidRDefault="00D662F1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59656" w:history="1">
            <w:r w:rsidRPr="00C56313">
              <w:rPr>
                <w:rStyle w:val="Hyperlink"/>
                <w:noProof/>
              </w:rPr>
              <w:t>Question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64019" w14:textId="37D9E052" w:rsidR="00D662F1" w:rsidRDefault="00D662F1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59657" w:history="1">
            <w:r w:rsidRPr="00C56313">
              <w:rPr>
                <w:rStyle w:val="Hyperlink"/>
                <w:noProof/>
              </w:rPr>
              <w:t>UML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5EDD4" w14:textId="521AA501" w:rsidR="00D662F1" w:rsidRDefault="00D662F1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59658" w:history="1">
            <w:r w:rsidRPr="00C56313">
              <w:rPr>
                <w:rStyle w:val="Hyperlink"/>
                <w:noProof/>
              </w:rPr>
              <w:t>Flowchart (if applicable):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1A353" w14:textId="720D9E42" w:rsidR="00D662F1" w:rsidRDefault="00D662F1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59659" w:history="1">
            <w:r w:rsidRPr="00C56313">
              <w:rPr>
                <w:rStyle w:val="Hyperlink"/>
                <w:noProof/>
              </w:rPr>
              <w:t>Python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381AA" w14:textId="4564A58B" w:rsidR="00D662F1" w:rsidRDefault="00D662F1">
          <w:pPr>
            <w:pStyle w:val="TOC2"/>
            <w:tabs>
              <w:tab w:val="right" w:leader="dot" w:pos="9926"/>
            </w:tabs>
            <w:rPr>
              <w:b w:val="0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91859660" w:history="1">
            <w:r w:rsidRPr="00C56313">
              <w:rPr>
                <w:rStyle w:val="Hyperlink"/>
                <w:noProof/>
              </w:rPr>
              <w:t>Limitations and Challenges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_Toc191859660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26584" w14:textId="2BB240C8" w:rsidR="00E31930" w:rsidRDefault="00E31930">
          <w:r>
            <w:rPr>
              <w:bCs/>
              <w:noProof/>
            </w:rPr>
            <w:fldChar w:fldCharType="end"/>
          </w:r>
        </w:p>
      </w:sdtContent>
    </w:sdt>
    <w:p w14:paraId="2BBFD023" w14:textId="7DFC951C" w:rsidR="00E31930" w:rsidRDefault="00E31930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</w:rPr>
      </w:pPr>
    </w:p>
    <w:p w14:paraId="11ADD508" w14:textId="77777777" w:rsidR="00216964" w:rsidRDefault="00216964">
      <w:pPr>
        <w:spacing w:after="20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</w:rPr>
      </w:pPr>
      <w:r>
        <w:br w:type="page"/>
      </w:r>
    </w:p>
    <w:p w14:paraId="32F06239" w14:textId="164D3654" w:rsidR="00D077E9" w:rsidRDefault="00E31930" w:rsidP="00D077E9">
      <w:pPr>
        <w:pStyle w:val="Heading1"/>
      </w:pPr>
      <w:bookmarkStart w:id="0" w:name="_Toc191859642"/>
      <w:r>
        <w:lastRenderedPageBreak/>
        <w:t xml:space="preserve">Assignment </w:t>
      </w:r>
      <w:r w:rsidR="0001104E">
        <w:t>3</w:t>
      </w:r>
      <w:bookmarkEnd w:id="0"/>
    </w:p>
    <w:p w14:paraId="40C2B063" w14:textId="77777777" w:rsidR="00B57787" w:rsidRDefault="00B57787">
      <w:r>
        <w:rPr>
          <w:b w:val="0"/>
        </w:rPr>
        <w:br w:type="page"/>
      </w:r>
    </w:p>
    <w:tbl>
      <w:tblPr>
        <w:tblW w:w="10656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656"/>
      </w:tblGrid>
      <w:tr w:rsidR="00D077E9" w14:paraId="6DEC1B77" w14:textId="77777777" w:rsidTr="008B08E3">
        <w:trPr>
          <w:trHeight w:val="3546"/>
        </w:trPr>
        <w:tc>
          <w:tcPr>
            <w:tcW w:w="10656" w:type="dxa"/>
          </w:tcPr>
          <w:p w14:paraId="4AF4F5DB" w14:textId="735B1AB0" w:rsidR="00D077E9" w:rsidRPr="003D700F" w:rsidRDefault="00B57787" w:rsidP="00DF027C">
            <w:pPr>
              <w:pStyle w:val="Heading2"/>
            </w:pPr>
            <w:r>
              <w:lastRenderedPageBreak/>
              <w:br w:type="page"/>
            </w:r>
            <w:bookmarkStart w:id="1" w:name="_Hlk188827789"/>
            <w:bookmarkStart w:id="2" w:name="_Toc191859643"/>
            <w:sdt>
              <w:sdtPr>
                <w:id w:val="1660650702"/>
                <w:placeholder>
                  <w:docPart w:val="45AC65BCF9324D35AF8F3CFB2C57F076"/>
                </w:placeholder>
                <w15:dataBinding w:prefixMappings="xmlns:ns0='http://schemas.microsoft.com/temp/samples' " w:xpath="/ns0:employees[1]/ns0:employee[1]/ns0:CompanyName[1]" w:storeItemID="{00000000-0000-0000-0000-000000000000}"/>
                <w15:appearance w15:val="hidden"/>
              </w:sdtPr>
              <w:sdtContent>
                <w:r w:rsidR="00575FC3" w:rsidRPr="003D700F">
                  <w:t>Question</w:t>
                </w:r>
                <w:r w:rsidR="0086401E" w:rsidRPr="003D700F">
                  <w:t xml:space="preserve"> #</w:t>
                </w:r>
                <w:r w:rsidR="0001104E">
                  <w:t>1</w:t>
                </w:r>
                <w:r w:rsidR="00575FC3" w:rsidRPr="003D700F">
                  <w:t>:</w:t>
                </w:r>
              </w:sdtContent>
            </w:sdt>
            <w:bookmarkEnd w:id="1"/>
            <w:bookmarkEnd w:id="2"/>
          </w:p>
          <w:p w14:paraId="280274D9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1. You are required to design a Game Simulation using Object-Oriented Programming (OOP) in Python. The system consists of three main classes: Application, Game, and Player.</w:t>
            </w:r>
          </w:p>
          <w:p w14:paraId="01496FDE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Application Class</w:t>
            </w:r>
          </w:p>
          <w:p w14:paraId="7955529D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Contains an instance of the Game class.</w:t>
            </w:r>
          </w:p>
          <w:p w14:paraId="594F4F5D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Responsible for managing and running the game for 5 rounds.</w:t>
            </w:r>
          </w:p>
          <w:p w14:paraId="52A4919A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Game Class</w:t>
            </w:r>
          </w:p>
          <w:p w14:paraId="0E72B397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Attributes:</w:t>
            </w:r>
          </w:p>
          <w:p w14:paraId="616057E2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players: A list containing three Player objects.</w:t>
            </w:r>
          </w:p>
          <w:p w14:paraId="48186380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guess: A randomly generated number between 1 and 6 (initialized at the start of each round).</w:t>
            </w:r>
          </w:p>
          <w:p w14:paraId="6AADFCA4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Methods:</w:t>
            </w:r>
          </w:p>
          <w:p w14:paraId="2FC202EF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start(): Initializes the guess attribute with a random integer between 1 and 6.</w:t>
            </w:r>
          </w:p>
          <w:p w14:paraId="40F75F1E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match(): Compares the guess with each player’s roll. If a player's roll matches the guess, their score is incremented.</w:t>
            </w:r>
          </w:p>
          <w:p w14:paraId="6D08E8FF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Player Class</w:t>
            </w:r>
          </w:p>
          <w:p w14:paraId="09DF7C72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Attributes:</w:t>
            </w:r>
          </w:p>
          <w:p w14:paraId="5DB5D3FD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score: Stores the player’s current score.</w:t>
            </w:r>
          </w:p>
          <w:p w14:paraId="2392820E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Methods:</w:t>
            </w:r>
          </w:p>
          <w:p w14:paraId="46941134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__</w:t>
            </w:r>
            <w:proofErr w:type="spellStart"/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init</w:t>
            </w:r>
            <w:proofErr w:type="spellEnd"/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__(): Initializes the player’s score to 0.</w:t>
            </w:r>
          </w:p>
          <w:p w14:paraId="3964C19F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roll(): Returns a random integer between 1 and 6 (simulating a dice roll).</w:t>
            </w:r>
          </w:p>
          <w:p w14:paraId="6964C069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Game Rules &amp; Flow:</w:t>
            </w:r>
          </w:p>
          <w:p w14:paraId="59365934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The Application class creates a Game instance and starts the game.</w:t>
            </w:r>
          </w:p>
          <w:p w14:paraId="150910A9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In each round:</w:t>
            </w:r>
          </w:p>
          <w:p w14:paraId="17D0E509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The start() method sets a random guess.</w:t>
            </w:r>
          </w:p>
          <w:p w14:paraId="43EF423E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Each player rolls a number between 1 and 6.</w:t>
            </w:r>
          </w:p>
          <w:p w14:paraId="4CCD124C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The match() method compares the guess with each player's roll, updating the score accordingly.</w:t>
            </w:r>
          </w:p>
          <w:p w14:paraId="7243DC47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The game runs for 5 rounds.</w:t>
            </w:r>
          </w:p>
          <w:p w14:paraId="3066747F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At the end of the game, the player with the highest score is declared the winner.</w:t>
            </w:r>
          </w:p>
          <w:p w14:paraId="4F09C531" w14:textId="77777777" w:rsidR="00942E64" w:rsidRDefault="00942E64" w:rsidP="0001104E">
            <w:pPr>
              <w:pBdr>
                <w:bottom w:val="single" w:sz="12" w:space="1" w:color="auto"/>
              </w:pBdr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</w:p>
          <w:p w14:paraId="2FD56B26" w14:textId="77777777" w:rsidR="00942E64" w:rsidRDefault="00942E64" w:rsidP="0001104E">
            <w:pPr>
              <w:pBdr>
                <w:bottom w:val="single" w:sz="12" w:space="1" w:color="auto"/>
              </w:pBdr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</w:p>
          <w:p w14:paraId="65900AC5" w14:textId="44DEBBBF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Tasks:</w:t>
            </w:r>
          </w:p>
          <w:p w14:paraId="61FA1137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Construct a UML Diagram to illustrate class relationships.</w:t>
            </w:r>
          </w:p>
          <w:p w14:paraId="5173492A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Sketch a Flowchart to visualize the process.</w:t>
            </w:r>
          </w:p>
          <w:p w14:paraId="4ECAB676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Implement the Python Code for all classes.</w:t>
            </w:r>
          </w:p>
          <w:p w14:paraId="51C69D6A" w14:textId="77777777" w:rsidR="0001104E" w:rsidRPr="0001104E" w:rsidRDefault="0001104E" w:rsidP="0001104E">
            <w:pPr>
              <w:pBdr>
                <w:bottom w:val="single" w:sz="12" w:space="1" w:color="auto"/>
              </w:pBd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 w:rsidRPr="0001104E">
              <w:rPr>
                <w:rFonts w:eastAsiaTheme="minorHAnsi"/>
                <w:bCs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>Provide screenshots of the output demonstrating the gameplay.</w:t>
            </w:r>
          </w:p>
          <w:p w14:paraId="7280E1D1" w14:textId="7F57336A" w:rsidR="00AE5B6A" w:rsidRDefault="0001104E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</w:pPr>
            <w: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:lang w:val="en-CA"/>
                <w14:ligatures w14:val="standardContextual"/>
              </w:rPr>
              <w:t xml:space="preserve"> </w:t>
            </w:r>
          </w:p>
          <w:p w14:paraId="09CC1A63" w14:textId="77777777" w:rsidR="00942E64" w:rsidRPr="0001104E" w:rsidRDefault="00942E64" w:rsidP="00AE5B6A">
            <w:pPr>
              <w:rPr>
                <w:rFonts w:eastAsiaTheme="minorHAnsi"/>
                <w:b w:val="0"/>
                <w:color w:val="auto"/>
                <w:kern w:val="2"/>
                <w:sz w:val="24"/>
                <w:szCs w:val="24"/>
                <w14:ligatures w14:val="standardContextual"/>
              </w:rPr>
            </w:pPr>
          </w:p>
          <w:p w14:paraId="273C0D46" w14:textId="24B360FF" w:rsidR="0001104E" w:rsidRDefault="0001104E" w:rsidP="0001104E">
            <w:pPr>
              <w:pStyle w:val="Heading2"/>
            </w:pPr>
            <w:bookmarkStart w:id="3" w:name="_Toc191859644"/>
            <w:r>
              <w:lastRenderedPageBreak/>
              <w:t>UML Diagram:</w:t>
            </w:r>
            <w:bookmarkEnd w:id="3"/>
          </w:p>
          <w:p w14:paraId="0317F552" w14:textId="7F919AD9" w:rsidR="00942E64" w:rsidRPr="00942E64" w:rsidRDefault="00942E64" w:rsidP="00942E64">
            <w:r w:rsidRPr="00942E64">
              <w:rPr>
                <w:noProof/>
              </w:rPr>
              <w:drawing>
                <wp:inline distT="0" distB="0" distL="0" distR="0" wp14:anchorId="0FEE729E" wp14:editId="49AFCD92">
                  <wp:extent cx="2762392" cy="4972306"/>
                  <wp:effectExtent l="0" t="0" r="0" b="0"/>
                  <wp:docPr id="9460891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08911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392" cy="4972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E3D7C" w14:textId="77777777" w:rsidR="0001104E" w:rsidRDefault="0001104E" w:rsidP="0098571E">
            <w:pPr>
              <w:pStyle w:val="Heading2"/>
            </w:pPr>
          </w:p>
          <w:p w14:paraId="55834EA6" w14:textId="091BC196" w:rsidR="0098571E" w:rsidRDefault="0098571E" w:rsidP="0098571E">
            <w:pPr>
              <w:pStyle w:val="Heading2"/>
            </w:pPr>
            <w:bookmarkStart w:id="4" w:name="_Toc191859645"/>
            <w:r w:rsidRPr="003D700F">
              <w:t>Python Code:</w:t>
            </w:r>
            <w:bookmarkEnd w:id="4"/>
          </w:p>
          <w:p w14:paraId="296D1F81" w14:textId="4D12EBC0" w:rsidR="0098571E" w:rsidRDefault="00942E64" w:rsidP="0098571E">
            <w:r>
              <w:t>Application</w:t>
            </w:r>
            <w:r w:rsidR="0098571E">
              <w:t>.py</w:t>
            </w:r>
          </w:p>
          <w:p w14:paraId="2DDABC86" w14:textId="77777777" w:rsid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</w:p>
          <w:p w14:paraId="489E414C" w14:textId="1740D93D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from Game import Game</w:t>
            </w:r>
          </w:p>
          <w:p w14:paraId="7A3BE3BD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</w:p>
          <w:p w14:paraId="669CBAE0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class Application:</w:t>
            </w:r>
          </w:p>
          <w:p w14:paraId="25BA0EE6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</w:p>
          <w:p w14:paraId="6DDA5A21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 xml:space="preserve">    def </w:t>
            </w:r>
            <w:proofErr w:type="spellStart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play_game</w:t>
            </w:r>
            <w:proofErr w:type="spellEnd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 xml:space="preserve">(self, </w:t>
            </w:r>
            <w:proofErr w:type="spellStart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number_of_game_rounds</w:t>
            </w:r>
            <w:proofErr w:type="spellEnd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):</w:t>
            </w:r>
          </w:p>
          <w:p w14:paraId="6CC09640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         </w:t>
            </w:r>
            <w:proofErr w:type="spellStart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my_Game</w:t>
            </w:r>
            <w:proofErr w:type="spellEnd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 xml:space="preserve"> = Game(</w:t>
            </w:r>
            <w:proofErr w:type="spellStart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number_of_game_rounds</w:t>
            </w:r>
            <w:proofErr w:type="spellEnd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)</w:t>
            </w:r>
          </w:p>
          <w:p w14:paraId="3351159A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         </w:t>
            </w:r>
            <w:proofErr w:type="spellStart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my_Game.start</w:t>
            </w:r>
            <w:proofErr w:type="spellEnd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()</w:t>
            </w:r>
          </w:p>
          <w:p w14:paraId="48B694A1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</w:p>
          <w:p w14:paraId="1F70BC9B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    def run(self):</w:t>
            </w:r>
          </w:p>
          <w:p w14:paraId="43005129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 xml:space="preserve">        </w:t>
            </w:r>
            <w:r w:rsidRPr="00942E64">
              <w:rPr>
                <w:rFonts w:cstheme="minorHAnsi"/>
                <w:b w:val="0"/>
                <w:bCs/>
                <w:i/>
                <w:iCs/>
                <w:color w:val="auto"/>
                <w:sz w:val="24"/>
                <w:szCs w:val="24"/>
              </w:rPr>
              <w:t>#Starting the game to run for 5 rounds</w:t>
            </w:r>
          </w:p>
          <w:p w14:paraId="7E367D57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 xml:space="preserve">        </w:t>
            </w:r>
            <w:proofErr w:type="spellStart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self.play_game</w:t>
            </w:r>
            <w:proofErr w:type="spellEnd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(5)</w:t>
            </w:r>
          </w:p>
          <w:p w14:paraId="0B735E95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 xml:space="preserve">        </w:t>
            </w:r>
          </w:p>
          <w:p w14:paraId="640023DD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</w:p>
          <w:p w14:paraId="746CB5CA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if __name__ == "__main__":</w:t>
            </w:r>
          </w:p>
          <w:p w14:paraId="098704CA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    app = Application()</w:t>
            </w:r>
          </w:p>
          <w:p w14:paraId="1BCF7D58" w14:textId="77777777" w:rsidR="00942E64" w:rsidRPr="00942E64" w:rsidRDefault="00942E64" w:rsidP="00942E64">
            <w:pPr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</w:pPr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 xml:space="preserve">    </w:t>
            </w:r>
            <w:proofErr w:type="spellStart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app.run</w:t>
            </w:r>
            <w:proofErr w:type="spellEnd"/>
            <w:r w:rsidRPr="00942E64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()</w:t>
            </w:r>
          </w:p>
          <w:p w14:paraId="02086925" w14:textId="77777777" w:rsidR="00942E64" w:rsidRPr="00942E64" w:rsidRDefault="00942E64" w:rsidP="00942E64"/>
          <w:p w14:paraId="317B9EE9" w14:textId="77777777" w:rsidR="00942E64" w:rsidRPr="00AE5B6A" w:rsidRDefault="00942E64" w:rsidP="0098571E"/>
          <w:p w14:paraId="5A5E729A" w14:textId="34D42C14" w:rsidR="0098571E" w:rsidRDefault="00942E64" w:rsidP="00942E64">
            <w:r>
              <w:t>Game.py</w:t>
            </w:r>
          </w:p>
          <w:p w14:paraId="79CF847A" w14:textId="77777777" w:rsidR="00942E64" w:rsidRPr="00942E64" w:rsidRDefault="00942E64" w:rsidP="00942E64">
            <w:pPr>
              <w:pStyle w:val="ListParagraph"/>
              <w:ind w:left="-130" w:firstLine="130"/>
            </w:pPr>
          </w:p>
          <w:p w14:paraId="782AF380" w14:textId="77777777" w:rsidR="00942E64" w:rsidRPr="00942E64" w:rsidRDefault="00942E64" w:rsidP="00942E64">
            <w:pPr>
              <w:pStyle w:val="ListParagraph"/>
            </w:pPr>
            <w:r w:rsidRPr="00942E64">
              <w:t>from Player import Player</w:t>
            </w:r>
          </w:p>
          <w:p w14:paraId="22CC6393" w14:textId="77777777" w:rsidR="00942E64" w:rsidRPr="00942E64" w:rsidRDefault="00942E64" w:rsidP="00942E64">
            <w:pPr>
              <w:pStyle w:val="ListParagraph"/>
            </w:pPr>
            <w:r w:rsidRPr="00942E64">
              <w:t>import random</w:t>
            </w:r>
          </w:p>
          <w:p w14:paraId="1614B6FA" w14:textId="77777777" w:rsidR="00942E64" w:rsidRPr="00942E64" w:rsidRDefault="00942E64" w:rsidP="00942E64">
            <w:pPr>
              <w:pStyle w:val="ListParagraph"/>
            </w:pPr>
          </w:p>
          <w:p w14:paraId="33BC4D9E" w14:textId="77777777" w:rsidR="00942E64" w:rsidRPr="00942E64" w:rsidRDefault="00942E64" w:rsidP="00942E64">
            <w:pPr>
              <w:pStyle w:val="ListParagraph"/>
            </w:pPr>
            <w:r w:rsidRPr="00942E64">
              <w:t>class Game:</w:t>
            </w:r>
          </w:p>
          <w:p w14:paraId="59FA7419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</w:t>
            </w:r>
            <w:proofErr w:type="spellStart"/>
            <w:r w:rsidRPr="00942E64">
              <w:t>Player_list</w:t>
            </w:r>
            <w:proofErr w:type="spellEnd"/>
            <w:r w:rsidRPr="00942E64">
              <w:t xml:space="preserve"> = [Player("Muhammad"), Player("Mustafa"), Player("Ayesha")]</w:t>
            </w:r>
          </w:p>
          <w:p w14:paraId="7844CAC8" w14:textId="77777777" w:rsidR="00942E64" w:rsidRPr="00942E64" w:rsidRDefault="00942E64" w:rsidP="00942E64">
            <w:pPr>
              <w:pStyle w:val="ListParagraph"/>
            </w:pPr>
            <w:r w:rsidRPr="00942E64">
              <w:t>    def __</w:t>
            </w:r>
            <w:proofErr w:type="spellStart"/>
            <w:r w:rsidRPr="00942E64">
              <w:t>init</w:t>
            </w:r>
            <w:proofErr w:type="spellEnd"/>
            <w:r w:rsidRPr="00942E64">
              <w:t xml:space="preserve">__(self, </w:t>
            </w:r>
            <w:proofErr w:type="spellStart"/>
            <w:r w:rsidRPr="00942E64">
              <w:t>number_of_game_rounds</w:t>
            </w:r>
            <w:proofErr w:type="spellEnd"/>
            <w:r w:rsidRPr="00942E64">
              <w:t>):</w:t>
            </w:r>
          </w:p>
          <w:p w14:paraId="0224437C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</w:t>
            </w:r>
            <w:proofErr w:type="spellStart"/>
            <w:r w:rsidRPr="00942E64">
              <w:t>self.number_of_game_rounds</w:t>
            </w:r>
            <w:proofErr w:type="spellEnd"/>
            <w:r w:rsidRPr="00942E64">
              <w:t xml:space="preserve"> = </w:t>
            </w:r>
            <w:proofErr w:type="spellStart"/>
            <w:r w:rsidRPr="00942E64">
              <w:t>number_of_game_rounds</w:t>
            </w:r>
            <w:proofErr w:type="spellEnd"/>
          </w:p>
          <w:p w14:paraId="443DA405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</w:t>
            </w:r>
            <w:proofErr w:type="spellStart"/>
            <w:r w:rsidRPr="00942E64">
              <w:t>self.guess</w:t>
            </w:r>
            <w:proofErr w:type="spellEnd"/>
            <w:r w:rsidRPr="00942E64">
              <w:t xml:space="preserve"> = 0</w:t>
            </w:r>
          </w:p>
          <w:p w14:paraId="0BCA2199" w14:textId="77777777" w:rsidR="00942E64" w:rsidRPr="00942E64" w:rsidRDefault="00942E64" w:rsidP="00942E64">
            <w:pPr>
              <w:pStyle w:val="ListParagraph"/>
            </w:pPr>
          </w:p>
          <w:p w14:paraId="6477A387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</w:t>
            </w:r>
            <w:r w:rsidRPr="00942E64">
              <w:rPr>
                <w:i/>
                <w:iCs/>
              </w:rPr>
              <w:t>#Compares the guess with each player’s roll. If a player's roll matches the guess, their score is incremented.</w:t>
            </w:r>
          </w:p>
          <w:p w14:paraId="5CC94DAE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def match(self, </w:t>
            </w:r>
            <w:proofErr w:type="spellStart"/>
            <w:r w:rsidRPr="00942E64">
              <w:t>player_dice_value</w:t>
            </w:r>
            <w:proofErr w:type="spellEnd"/>
            <w:r w:rsidRPr="00942E64">
              <w:t xml:space="preserve">, </w:t>
            </w:r>
            <w:proofErr w:type="spellStart"/>
            <w:r w:rsidRPr="00942E64">
              <w:t>player_number</w:t>
            </w:r>
            <w:proofErr w:type="spellEnd"/>
            <w:r w:rsidRPr="00942E64">
              <w:t>):</w:t>
            </w:r>
          </w:p>
          <w:p w14:paraId="31B5EBAC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if </w:t>
            </w:r>
            <w:proofErr w:type="spellStart"/>
            <w:r w:rsidRPr="00942E64">
              <w:t>self.guess</w:t>
            </w:r>
            <w:proofErr w:type="spellEnd"/>
            <w:r w:rsidRPr="00942E64">
              <w:t xml:space="preserve"> == </w:t>
            </w:r>
            <w:proofErr w:type="spellStart"/>
            <w:r w:rsidRPr="00942E64">
              <w:t>player_dice_value</w:t>
            </w:r>
            <w:proofErr w:type="spellEnd"/>
            <w:r w:rsidRPr="00942E64">
              <w:t>:</w:t>
            </w:r>
          </w:p>
          <w:p w14:paraId="2B1EE8B2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proofErr w:type="spellStart"/>
            <w:r w:rsidRPr="00942E64">
              <w:t>self.Player_list</w:t>
            </w:r>
            <w:proofErr w:type="spellEnd"/>
            <w:r w:rsidRPr="00942E64">
              <w:t>[</w:t>
            </w:r>
            <w:proofErr w:type="spellStart"/>
            <w:r w:rsidRPr="00942E64">
              <w:t>player_number</w:t>
            </w:r>
            <w:proofErr w:type="spellEnd"/>
            <w:r w:rsidRPr="00942E64">
              <w:t>].score += 1</w:t>
            </w:r>
          </w:p>
          <w:p w14:paraId="5BD1CBE1" w14:textId="77777777" w:rsidR="00942E64" w:rsidRPr="00942E64" w:rsidRDefault="00942E64" w:rsidP="00942E64">
            <w:pPr>
              <w:pStyle w:val="ListParagraph"/>
            </w:pPr>
            <w:r w:rsidRPr="00942E64">
              <w:t>            print(f'{</w:t>
            </w:r>
            <w:proofErr w:type="spellStart"/>
            <w:r w:rsidRPr="00942E64">
              <w:t>self.Player_list</w:t>
            </w:r>
            <w:proofErr w:type="spellEnd"/>
            <w:r w:rsidRPr="00942E64">
              <w:t>[</w:t>
            </w:r>
            <w:proofErr w:type="spellStart"/>
            <w:r w:rsidRPr="00942E64">
              <w:t>player_number</w:t>
            </w:r>
            <w:proofErr w:type="spellEnd"/>
            <w:r w:rsidRPr="00942E64">
              <w:t>].</w:t>
            </w:r>
            <w:proofErr w:type="spellStart"/>
            <w:r w:rsidRPr="00942E64">
              <w:t>player_name</w:t>
            </w:r>
            <w:proofErr w:type="spellEnd"/>
            <w:r w:rsidRPr="00942E64">
              <w:t>} score is {</w:t>
            </w:r>
            <w:proofErr w:type="spellStart"/>
            <w:r w:rsidRPr="00942E64">
              <w:t>self.Player_list</w:t>
            </w:r>
            <w:proofErr w:type="spellEnd"/>
            <w:r w:rsidRPr="00942E64">
              <w:t>[</w:t>
            </w:r>
            <w:proofErr w:type="spellStart"/>
            <w:r w:rsidRPr="00942E64">
              <w:t>player_number</w:t>
            </w:r>
            <w:proofErr w:type="spellEnd"/>
            <w:r w:rsidRPr="00942E64">
              <w:t>].score}')</w:t>
            </w:r>
          </w:p>
          <w:p w14:paraId="1A876110" w14:textId="77777777" w:rsidR="00942E64" w:rsidRPr="00942E64" w:rsidRDefault="00942E64" w:rsidP="00942E64">
            <w:pPr>
              <w:pStyle w:val="ListParagraph"/>
            </w:pPr>
          </w:p>
          <w:p w14:paraId="56A372FC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</w:t>
            </w:r>
          </w:p>
          <w:p w14:paraId="577F1506" w14:textId="77777777" w:rsidR="00942E64" w:rsidRPr="00942E64" w:rsidRDefault="00942E64" w:rsidP="00942E64">
            <w:pPr>
              <w:pStyle w:val="ListParagraph"/>
            </w:pPr>
            <w:r w:rsidRPr="00942E64">
              <w:t>    def start(self):</w:t>
            </w:r>
          </w:p>
          <w:p w14:paraId="41565B1A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r w:rsidRPr="00942E64">
              <w:rPr>
                <w:i/>
                <w:iCs/>
              </w:rPr>
              <w:t>#Running the number of rounds for the game</w:t>
            </w:r>
          </w:p>
          <w:p w14:paraId="28F1B8B5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for </w:t>
            </w:r>
            <w:proofErr w:type="spellStart"/>
            <w:r w:rsidRPr="00942E64">
              <w:t>i</w:t>
            </w:r>
            <w:proofErr w:type="spellEnd"/>
            <w:r w:rsidRPr="00942E64">
              <w:t xml:space="preserve"> in range(</w:t>
            </w:r>
            <w:proofErr w:type="spellStart"/>
            <w:r w:rsidRPr="00942E64">
              <w:t>self.number_of_game_rounds</w:t>
            </w:r>
            <w:proofErr w:type="spellEnd"/>
            <w:r w:rsidRPr="00942E64">
              <w:t>):</w:t>
            </w:r>
          </w:p>
          <w:p w14:paraId="5C47BD70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    </w:t>
            </w:r>
            <w:r w:rsidRPr="00942E64">
              <w:rPr>
                <w:i/>
                <w:iCs/>
              </w:rPr>
              <w:t>#Generating the guess value for each round</w:t>
            </w:r>
          </w:p>
          <w:p w14:paraId="473B48AE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    </w:t>
            </w:r>
            <w:proofErr w:type="spellStart"/>
            <w:r w:rsidRPr="00942E64">
              <w:t>self.guess</w:t>
            </w:r>
            <w:proofErr w:type="spellEnd"/>
            <w:r w:rsidRPr="00942E64">
              <w:t xml:space="preserve"> = </w:t>
            </w:r>
            <w:proofErr w:type="spellStart"/>
            <w:r w:rsidRPr="00942E64">
              <w:t>random.randint</w:t>
            </w:r>
            <w:proofErr w:type="spellEnd"/>
            <w:r w:rsidRPr="00942E64">
              <w:t>(1, 6)</w:t>
            </w:r>
          </w:p>
          <w:p w14:paraId="486010A1" w14:textId="77777777" w:rsidR="00942E64" w:rsidRPr="00942E64" w:rsidRDefault="00942E64" w:rsidP="00942E64">
            <w:pPr>
              <w:pStyle w:val="ListParagraph"/>
            </w:pPr>
            <w:r w:rsidRPr="00942E64">
              <w:t>                print(</w:t>
            </w:r>
            <w:proofErr w:type="spellStart"/>
            <w:r w:rsidRPr="00942E64">
              <w:t>f'Round</w:t>
            </w:r>
            <w:proofErr w:type="spellEnd"/>
            <w:r w:rsidRPr="00942E64">
              <w:t xml:space="preserve"> {</w:t>
            </w:r>
            <w:proofErr w:type="spellStart"/>
            <w:r w:rsidRPr="00942E64">
              <w:t>i</w:t>
            </w:r>
            <w:proofErr w:type="spellEnd"/>
            <w:r w:rsidRPr="00942E64">
              <w:t>} has Guess value of: {</w:t>
            </w:r>
            <w:proofErr w:type="spellStart"/>
            <w:r w:rsidRPr="00942E64">
              <w:t>self.guess</w:t>
            </w:r>
            <w:proofErr w:type="spellEnd"/>
            <w:r w:rsidRPr="00942E64">
              <w:t>}')</w:t>
            </w:r>
          </w:p>
          <w:p w14:paraId="286ACD07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    </w:t>
            </w:r>
            <w:r w:rsidRPr="00942E64">
              <w:rPr>
                <w:i/>
                <w:iCs/>
              </w:rPr>
              <w:t>#Rolling the dice for each player</w:t>
            </w:r>
          </w:p>
          <w:p w14:paraId="24484589" w14:textId="77777777" w:rsidR="00942E64" w:rsidRPr="00942E64" w:rsidRDefault="00942E64" w:rsidP="00942E64">
            <w:pPr>
              <w:pStyle w:val="ListParagraph"/>
            </w:pPr>
            <w:r w:rsidRPr="00942E64">
              <w:lastRenderedPageBreak/>
              <w:t xml:space="preserve">                for </w:t>
            </w:r>
            <w:proofErr w:type="spellStart"/>
            <w:r w:rsidRPr="00942E64">
              <w:t>player_number</w:t>
            </w:r>
            <w:proofErr w:type="spellEnd"/>
            <w:r w:rsidRPr="00942E64">
              <w:t xml:space="preserve"> in range (</w:t>
            </w:r>
            <w:proofErr w:type="spellStart"/>
            <w:r w:rsidRPr="00942E64">
              <w:t>len</w:t>
            </w:r>
            <w:proofErr w:type="spellEnd"/>
            <w:r w:rsidRPr="00942E64">
              <w:t>(</w:t>
            </w:r>
            <w:proofErr w:type="spellStart"/>
            <w:r w:rsidRPr="00942E64">
              <w:t>self.Player_list</w:t>
            </w:r>
            <w:proofErr w:type="spellEnd"/>
            <w:r w:rsidRPr="00942E64">
              <w:t>)):</w:t>
            </w:r>
          </w:p>
          <w:p w14:paraId="03A050E5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        </w:t>
            </w:r>
            <w:proofErr w:type="spellStart"/>
            <w:r w:rsidRPr="00942E64">
              <w:t>player_dice_value</w:t>
            </w:r>
            <w:proofErr w:type="spellEnd"/>
            <w:r w:rsidRPr="00942E64">
              <w:t xml:space="preserve"> = </w:t>
            </w:r>
            <w:proofErr w:type="spellStart"/>
            <w:r w:rsidRPr="00942E64">
              <w:t>self.Player_list</w:t>
            </w:r>
            <w:proofErr w:type="spellEnd"/>
            <w:r w:rsidRPr="00942E64">
              <w:t>[</w:t>
            </w:r>
            <w:proofErr w:type="spellStart"/>
            <w:r w:rsidRPr="00942E64">
              <w:t>player_number</w:t>
            </w:r>
            <w:proofErr w:type="spellEnd"/>
            <w:r w:rsidRPr="00942E64">
              <w:t>].roll()</w:t>
            </w:r>
          </w:p>
          <w:p w14:paraId="384C168B" w14:textId="77777777" w:rsidR="00942E64" w:rsidRPr="00942E64" w:rsidRDefault="00942E64" w:rsidP="00942E64">
            <w:pPr>
              <w:pStyle w:val="ListParagraph"/>
            </w:pPr>
            <w:r w:rsidRPr="00942E64">
              <w:t>                    print(</w:t>
            </w:r>
            <w:proofErr w:type="spellStart"/>
            <w:r w:rsidRPr="00942E64">
              <w:t>f'The</w:t>
            </w:r>
            <w:proofErr w:type="spellEnd"/>
            <w:r w:rsidRPr="00942E64">
              <w:t xml:space="preserve"> dice value for {</w:t>
            </w:r>
            <w:proofErr w:type="spellStart"/>
            <w:r w:rsidRPr="00942E64">
              <w:t>self.Player_list</w:t>
            </w:r>
            <w:proofErr w:type="spellEnd"/>
            <w:r w:rsidRPr="00942E64">
              <w:t>[</w:t>
            </w:r>
            <w:proofErr w:type="spellStart"/>
            <w:r w:rsidRPr="00942E64">
              <w:t>player_number</w:t>
            </w:r>
            <w:proofErr w:type="spellEnd"/>
            <w:r w:rsidRPr="00942E64">
              <w:t>].</w:t>
            </w:r>
            <w:proofErr w:type="spellStart"/>
            <w:r w:rsidRPr="00942E64">
              <w:t>player_name</w:t>
            </w:r>
            <w:proofErr w:type="spellEnd"/>
            <w:r w:rsidRPr="00942E64">
              <w:t>} is {</w:t>
            </w:r>
            <w:proofErr w:type="spellStart"/>
            <w:r w:rsidRPr="00942E64">
              <w:t>player_dice_value</w:t>
            </w:r>
            <w:proofErr w:type="spellEnd"/>
            <w:r w:rsidRPr="00942E64">
              <w:t xml:space="preserve">}') </w:t>
            </w:r>
          </w:p>
          <w:p w14:paraId="5A09928F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        </w:t>
            </w:r>
            <w:r w:rsidRPr="00942E64">
              <w:rPr>
                <w:i/>
                <w:iCs/>
              </w:rPr>
              <w:t>#Calling the match method to compare if the Player dice value is the same as guess value</w:t>
            </w:r>
          </w:p>
          <w:p w14:paraId="3C485D67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        </w:t>
            </w:r>
            <w:proofErr w:type="spellStart"/>
            <w:r w:rsidRPr="00942E64">
              <w:t>self.match</w:t>
            </w:r>
            <w:proofErr w:type="spellEnd"/>
            <w:r w:rsidRPr="00942E64">
              <w:t>(</w:t>
            </w:r>
            <w:proofErr w:type="spellStart"/>
            <w:r w:rsidRPr="00942E64">
              <w:t>player_dice_value</w:t>
            </w:r>
            <w:proofErr w:type="spellEnd"/>
            <w:r w:rsidRPr="00942E64">
              <w:t xml:space="preserve">, </w:t>
            </w:r>
            <w:proofErr w:type="spellStart"/>
            <w:r w:rsidRPr="00942E64">
              <w:t>player_number</w:t>
            </w:r>
            <w:proofErr w:type="spellEnd"/>
            <w:r w:rsidRPr="00942E64">
              <w:t>)</w:t>
            </w:r>
          </w:p>
          <w:p w14:paraId="3F341002" w14:textId="77777777" w:rsidR="00942E64" w:rsidRPr="00942E64" w:rsidRDefault="00942E64" w:rsidP="00942E64">
            <w:pPr>
              <w:pStyle w:val="ListParagraph"/>
            </w:pPr>
            <w:r w:rsidRPr="00942E64">
              <w:t>             </w:t>
            </w:r>
            <w:r w:rsidRPr="00942E64">
              <w:rPr>
                <w:i/>
                <w:iCs/>
              </w:rPr>
              <w:t xml:space="preserve">#Printing the </w:t>
            </w:r>
            <w:proofErr w:type="spellStart"/>
            <w:r w:rsidRPr="00942E64">
              <w:rPr>
                <w:i/>
                <w:iCs/>
              </w:rPr>
              <w:t>finalscore</w:t>
            </w:r>
            <w:proofErr w:type="spellEnd"/>
            <w:r w:rsidRPr="00942E64">
              <w:rPr>
                <w:i/>
                <w:iCs/>
              </w:rPr>
              <w:t xml:space="preserve"> for each player </w:t>
            </w:r>
          </w:p>
          <w:p w14:paraId="4B570387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for </w:t>
            </w:r>
            <w:proofErr w:type="spellStart"/>
            <w:r w:rsidRPr="00942E64">
              <w:t>player_number</w:t>
            </w:r>
            <w:proofErr w:type="spellEnd"/>
            <w:r w:rsidRPr="00942E64">
              <w:t xml:space="preserve"> in range (</w:t>
            </w:r>
            <w:proofErr w:type="spellStart"/>
            <w:r w:rsidRPr="00942E64">
              <w:t>len</w:t>
            </w:r>
            <w:proofErr w:type="spellEnd"/>
            <w:r w:rsidRPr="00942E64">
              <w:t>(</w:t>
            </w:r>
            <w:proofErr w:type="spellStart"/>
            <w:r w:rsidRPr="00942E64">
              <w:t>self.Player_list</w:t>
            </w:r>
            <w:proofErr w:type="spellEnd"/>
            <w:r w:rsidRPr="00942E64">
              <w:t>)):</w:t>
            </w:r>
          </w:p>
          <w:p w14:paraId="642F33F9" w14:textId="77777777" w:rsidR="00942E64" w:rsidRPr="00942E64" w:rsidRDefault="00942E64" w:rsidP="00942E64">
            <w:pPr>
              <w:pStyle w:val="ListParagraph"/>
            </w:pPr>
            <w:r w:rsidRPr="00942E64">
              <w:t>                print(f'{</w:t>
            </w:r>
            <w:proofErr w:type="spellStart"/>
            <w:r w:rsidRPr="00942E64">
              <w:t>self.Player_list</w:t>
            </w:r>
            <w:proofErr w:type="spellEnd"/>
            <w:r w:rsidRPr="00942E64">
              <w:t>[</w:t>
            </w:r>
            <w:proofErr w:type="spellStart"/>
            <w:r w:rsidRPr="00942E64">
              <w:t>player_number</w:t>
            </w:r>
            <w:proofErr w:type="spellEnd"/>
            <w:r w:rsidRPr="00942E64">
              <w:t>].</w:t>
            </w:r>
            <w:proofErr w:type="spellStart"/>
            <w:r w:rsidRPr="00942E64">
              <w:t>player_name</w:t>
            </w:r>
            <w:proofErr w:type="spellEnd"/>
            <w:r w:rsidRPr="00942E64">
              <w:t>} final score is {</w:t>
            </w:r>
            <w:proofErr w:type="spellStart"/>
            <w:r w:rsidRPr="00942E64">
              <w:t>self.Player_list</w:t>
            </w:r>
            <w:proofErr w:type="spellEnd"/>
            <w:r w:rsidRPr="00942E64">
              <w:t>[</w:t>
            </w:r>
            <w:proofErr w:type="spellStart"/>
            <w:r w:rsidRPr="00942E64">
              <w:t>player_number</w:t>
            </w:r>
            <w:proofErr w:type="spellEnd"/>
            <w:r w:rsidRPr="00942E64">
              <w:t>].score}')</w:t>
            </w:r>
          </w:p>
          <w:p w14:paraId="01E9C0CF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r w:rsidRPr="00942E64">
              <w:rPr>
                <w:i/>
                <w:iCs/>
              </w:rPr>
              <w:t>#If Player 1 is the winner</w:t>
            </w:r>
          </w:p>
          <w:p w14:paraId="7F968782" w14:textId="77777777" w:rsidR="00942E64" w:rsidRPr="00942E64" w:rsidRDefault="00942E64" w:rsidP="00942E64">
            <w:pPr>
              <w:pStyle w:val="ListParagraph"/>
            </w:pPr>
            <w:r w:rsidRPr="00942E64">
              <w:t>            if  (</w:t>
            </w:r>
            <w:proofErr w:type="spellStart"/>
            <w:r w:rsidRPr="00942E64">
              <w:t>self.Player_list</w:t>
            </w:r>
            <w:proofErr w:type="spellEnd"/>
            <w:r w:rsidRPr="00942E64">
              <w:t>[0].score &gt;  </w:t>
            </w:r>
            <w:proofErr w:type="spellStart"/>
            <w:r w:rsidRPr="00942E64">
              <w:t>self.Player_list</w:t>
            </w:r>
            <w:proofErr w:type="spellEnd"/>
            <w:r w:rsidRPr="00942E64">
              <w:t>[1].score) and  (</w:t>
            </w:r>
            <w:proofErr w:type="spellStart"/>
            <w:r w:rsidRPr="00942E64">
              <w:t>self.Player_list</w:t>
            </w:r>
            <w:proofErr w:type="spellEnd"/>
            <w:r w:rsidRPr="00942E64">
              <w:t>[0].score &gt;  </w:t>
            </w:r>
            <w:proofErr w:type="spellStart"/>
            <w:r w:rsidRPr="00942E64">
              <w:t>self.Player_list</w:t>
            </w:r>
            <w:proofErr w:type="spellEnd"/>
            <w:r w:rsidRPr="00942E64">
              <w:t>[2].score):</w:t>
            </w:r>
          </w:p>
          <w:p w14:paraId="4CD97CEA" w14:textId="77777777" w:rsidR="00942E64" w:rsidRPr="00942E64" w:rsidRDefault="00942E64" w:rsidP="00942E64">
            <w:pPr>
              <w:pStyle w:val="ListParagraph"/>
            </w:pPr>
            <w:r w:rsidRPr="00942E64">
              <w:t>                 print(f'{</w:t>
            </w:r>
            <w:proofErr w:type="spellStart"/>
            <w:r w:rsidRPr="00942E64">
              <w:t>self.Player_list</w:t>
            </w:r>
            <w:proofErr w:type="spellEnd"/>
            <w:r w:rsidRPr="00942E64">
              <w:t>[0].</w:t>
            </w:r>
            <w:proofErr w:type="spellStart"/>
            <w:r w:rsidRPr="00942E64">
              <w:t>player_name</w:t>
            </w:r>
            <w:proofErr w:type="spellEnd"/>
            <w:r w:rsidRPr="00942E64">
              <w:t>} with final score of {</w:t>
            </w:r>
            <w:proofErr w:type="spellStart"/>
            <w:r w:rsidRPr="00942E64">
              <w:t>self.Player_list</w:t>
            </w:r>
            <w:proofErr w:type="spellEnd"/>
            <w:r w:rsidRPr="00942E64">
              <w:t>[0].score} is the winner')</w:t>
            </w:r>
          </w:p>
          <w:p w14:paraId="4E9A0322" w14:textId="77777777" w:rsidR="00942E64" w:rsidRPr="00942E64" w:rsidRDefault="00942E64" w:rsidP="00942E64">
            <w:pPr>
              <w:pStyle w:val="ListParagraph"/>
            </w:pPr>
          </w:p>
          <w:p w14:paraId="05771F4C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r w:rsidRPr="00942E64">
              <w:rPr>
                <w:i/>
                <w:iCs/>
              </w:rPr>
              <w:t>#If Player 2 is the winner</w:t>
            </w:r>
          </w:p>
          <w:p w14:paraId="45F86852" w14:textId="77777777" w:rsidR="00942E64" w:rsidRPr="00942E64" w:rsidRDefault="00942E64" w:rsidP="00942E64">
            <w:pPr>
              <w:pStyle w:val="ListParagraph"/>
            </w:pPr>
            <w:r w:rsidRPr="00942E64">
              <w:t>            if  (</w:t>
            </w:r>
            <w:proofErr w:type="spellStart"/>
            <w:r w:rsidRPr="00942E64">
              <w:t>self.Player_list</w:t>
            </w:r>
            <w:proofErr w:type="spellEnd"/>
            <w:r w:rsidRPr="00942E64">
              <w:t>[1].score &gt;  </w:t>
            </w:r>
            <w:proofErr w:type="spellStart"/>
            <w:r w:rsidRPr="00942E64">
              <w:t>self.Player_list</w:t>
            </w:r>
            <w:proofErr w:type="spellEnd"/>
            <w:r w:rsidRPr="00942E64">
              <w:t>[0].score) and  (</w:t>
            </w:r>
            <w:proofErr w:type="spellStart"/>
            <w:r w:rsidRPr="00942E64">
              <w:t>self.Player_list</w:t>
            </w:r>
            <w:proofErr w:type="spellEnd"/>
            <w:r w:rsidRPr="00942E64">
              <w:t>[1].score &gt;  </w:t>
            </w:r>
            <w:proofErr w:type="spellStart"/>
            <w:r w:rsidRPr="00942E64">
              <w:t>self.Player_list</w:t>
            </w:r>
            <w:proofErr w:type="spellEnd"/>
            <w:r w:rsidRPr="00942E64">
              <w:t>[2].score):</w:t>
            </w:r>
          </w:p>
          <w:p w14:paraId="65C6F717" w14:textId="77777777" w:rsidR="00942E64" w:rsidRPr="00942E64" w:rsidRDefault="00942E64" w:rsidP="00942E64">
            <w:pPr>
              <w:pStyle w:val="ListParagraph"/>
            </w:pPr>
            <w:r w:rsidRPr="00942E64">
              <w:t>                 print(f'{</w:t>
            </w:r>
            <w:proofErr w:type="spellStart"/>
            <w:r w:rsidRPr="00942E64">
              <w:t>self.Player_list</w:t>
            </w:r>
            <w:proofErr w:type="spellEnd"/>
            <w:r w:rsidRPr="00942E64">
              <w:t>[1].</w:t>
            </w:r>
            <w:proofErr w:type="spellStart"/>
            <w:r w:rsidRPr="00942E64">
              <w:t>player_name</w:t>
            </w:r>
            <w:proofErr w:type="spellEnd"/>
            <w:r w:rsidRPr="00942E64">
              <w:t>} with final score of {</w:t>
            </w:r>
            <w:proofErr w:type="spellStart"/>
            <w:r w:rsidRPr="00942E64">
              <w:t>self.Player_list</w:t>
            </w:r>
            <w:proofErr w:type="spellEnd"/>
            <w:r w:rsidRPr="00942E64">
              <w:t>[1].score} is the winner')</w:t>
            </w:r>
          </w:p>
          <w:p w14:paraId="1D021D60" w14:textId="77777777" w:rsidR="00942E64" w:rsidRPr="00942E64" w:rsidRDefault="00942E64" w:rsidP="00942E64">
            <w:pPr>
              <w:pStyle w:val="ListParagraph"/>
            </w:pPr>
          </w:p>
          <w:p w14:paraId="752DB48D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r w:rsidRPr="00942E64">
              <w:rPr>
                <w:i/>
                <w:iCs/>
              </w:rPr>
              <w:t>#If Player 3 is the winner</w:t>
            </w:r>
          </w:p>
          <w:p w14:paraId="75748CC4" w14:textId="77777777" w:rsidR="00942E64" w:rsidRPr="00942E64" w:rsidRDefault="00942E64" w:rsidP="00942E64">
            <w:pPr>
              <w:pStyle w:val="ListParagraph"/>
            </w:pPr>
            <w:r w:rsidRPr="00942E64">
              <w:t>            if  (</w:t>
            </w:r>
            <w:proofErr w:type="spellStart"/>
            <w:r w:rsidRPr="00942E64">
              <w:t>self.Player_list</w:t>
            </w:r>
            <w:proofErr w:type="spellEnd"/>
            <w:r w:rsidRPr="00942E64">
              <w:t>[2].score &gt;  </w:t>
            </w:r>
            <w:proofErr w:type="spellStart"/>
            <w:r w:rsidRPr="00942E64">
              <w:t>self.Player_list</w:t>
            </w:r>
            <w:proofErr w:type="spellEnd"/>
            <w:r w:rsidRPr="00942E64">
              <w:t>[0].score) and  (</w:t>
            </w:r>
            <w:proofErr w:type="spellStart"/>
            <w:r w:rsidRPr="00942E64">
              <w:t>self.Player_list</w:t>
            </w:r>
            <w:proofErr w:type="spellEnd"/>
            <w:r w:rsidRPr="00942E64">
              <w:t>[2].score &gt;  </w:t>
            </w:r>
            <w:proofErr w:type="spellStart"/>
            <w:r w:rsidRPr="00942E64">
              <w:t>self.Player_list</w:t>
            </w:r>
            <w:proofErr w:type="spellEnd"/>
            <w:r w:rsidRPr="00942E64">
              <w:t>[1].score):</w:t>
            </w:r>
          </w:p>
          <w:p w14:paraId="13492BAC" w14:textId="77777777" w:rsidR="00942E64" w:rsidRPr="00942E64" w:rsidRDefault="00942E64" w:rsidP="00942E64">
            <w:pPr>
              <w:pStyle w:val="ListParagraph"/>
            </w:pPr>
            <w:r w:rsidRPr="00942E64">
              <w:t>                 print(f'{</w:t>
            </w:r>
            <w:proofErr w:type="spellStart"/>
            <w:r w:rsidRPr="00942E64">
              <w:t>self.Player_list</w:t>
            </w:r>
            <w:proofErr w:type="spellEnd"/>
            <w:r w:rsidRPr="00942E64">
              <w:t>[2].</w:t>
            </w:r>
            <w:proofErr w:type="spellStart"/>
            <w:r w:rsidRPr="00942E64">
              <w:t>player_name</w:t>
            </w:r>
            <w:proofErr w:type="spellEnd"/>
            <w:r w:rsidRPr="00942E64">
              <w:t>} with final score of {</w:t>
            </w:r>
            <w:proofErr w:type="spellStart"/>
            <w:r w:rsidRPr="00942E64">
              <w:t>self.Player_list</w:t>
            </w:r>
            <w:proofErr w:type="spellEnd"/>
            <w:r w:rsidRPr="00942E64">
              <w:t>[2].score} is the winner')</w:t>
            </w:r>
          </w:p>
          <w:p w14:paraId="791D31AF" w14:textId="77777777" w:rsidR="00942E64" w:rsidRPr="00942E64" w:rsidRDefault="00942E64" w:rsidP="00942E64">
            <w:pPr>
              <w:pStyle w:val="ListParagraph"/>
            </w:pPr>
          </w:p>
          <w:p w14:paraId="7007FC5C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r w:rsidRPr="00942E64">
              <w:rPr>
                <w:i/>
                <w:iCs/>
              </w:rPr>
              <w:t>#If Player 1 and Player 2 have a tie</w:t>
            </w:r>
          </w:p>
          <w:p w14:paraId="7D6943F0" w14:textId="77777777" w:rsidR="00942E64" w:rsidRPr="00942E64" w:rsidRDefault="00942E64" w:rsidP="00942E64">
            <w:pPr>
              <w:pStyle w:val="ListParagraph"/>
            </w:pPr>
            <w:r w:rsidRPr="00942E64">
              <w:t>            if  (</w:t>
            </w:r>
            <w:proofErr w:type="spellStart"/>
            <w:r w:rsidRPr="00942E64">
              <w:t>self.Player_list</w:t>
            </w:r>
            <w:proofErr w:type="spellEnd"/>
            <w:r w:rsidRPr="00942E64">
              <w:t>[0].score ==  </w:t>
            </w:r>
            <w:proofErr w:type="spellStart"/>
            <w:r w:rsidRPr="00942E64">
              <w:t>self.Player_list</w:t>
            </w:r>
            <w:proofErr w:type="spellEnd"/>
            <w:r w:rsidRPr="00942E64">
              <w:t>[1].score) and  (</w:t>
            </w:r>
            <w:proofErr w:type="spellStart"/>
            <w:r w:rsidRPr="00942E64">
              <w:t>self.Player_list</w:t>
            </w:r>
            <w:proofErr w:type="spellEnd"/>
            <w:r w:rsidRPr="00942E64">
              <w:t>[0].score &gt;  </w:t>
            </w:r>
            <w:proofErr w:type="spellStart"/>
            <w:r w:rsidRPr="00942E64">
              <w:t>self.Player_list</w:t>
            </w:r>
            <w:proofErr w:type="spellEnd"/>
            <w:r w:rsidRPr="00942E64">
              <w:t>[2].score):</w:t>
            </w:r>
          </w:p>
          <w:p w14:paraId="4A604B64" w14:textId="77777777" w:rsidR="00942E64" w:rsidRPr="00942E64" w:rsidRDefault="00942E64" w:rsidP="00942E64">
            <w:pPr>
              <w:pStyle w:val="ListParagraph"/>
            </w:pPr>
            <w:r w:rsidRPr="00942E64">
              <w:t>                 print(f'{</w:t>
            </w:r>
            <w:proofErr w:type="spellStart"/>
            <w:r w:rsidRPr="00942E64">
              <w:t>self.Player_list</w:t>
            </w:r>
            <w:proofErr w:type="spellEnd"/>
            <w:r w:rsidRPr="00942E64">
              <w:t>[0].</w:t>
            </w:r>
            <w:proofErr w:type="spellStart"/>
            <w:r w:rsidRPr="00942E64">
              <w:t>player_name</w:t>
            </w:r>
            <w:proofErr w:type="spellEnd"/>
            <w:r w:rsidRPr="00942E64">
              <w:t>} and {</w:t>
            </w:r>
            <w:proofErr w:type="spellStart"/>
            <w:r w:rsidRPr="00942E64">
              <w:t>self.Player_list</w:t>
            </w:r>
            <w:proofErr w:type="spellEnd"/>
            <w:r w:rsidRPr="00942E64">
              <w:t>[1].</w:t>
            </w:r>
            <w:proofErr w:type="spellStart"/>
            <w:r w:rsidRPr="00942E64">
              <w:t>player_name</w:t>
            </w:r>
            <w:proofErr w:type="spellEnd"/>
            <w:r w:rsidRPr="00942E64">
              <w:t>} with final score of {</w:t>
            </w:r>
            <w:proofErr w:type="spellStart"/>
            <w:r w:rsidRPr="00942E64">
              <w:t>self.Player_list</w:t>
            </w:r>
            <w:proofErr w:type="spellEnd"/>
            <w:r w:rsidRPr="00942E64">
              <w:t>[0].score} has a tie')</w:t>
            </w:r>
          </w:p>
          <w:p w14:paraId="6B39293F" w14:textId="77777777" w:rsidR="00942E64" w:rsidRPr="00942E64" w:rsidRDefault="00942E64" w:rsidP="00942E64">
            <w:pPr>
              <w:pStyle w:val="ListParagraph"/>
            </w:pPr>
          </w:p>
          <w:p w14:paraId="0AF041A3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</w:t>
            </w:r>
          </w:p>
          <w:p w14:paraId="3E12C57C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r w:rsidRPr="00942E64">
              <w:rPr>
                <w:i/>
                <w:iCs/>
              </w:rPr>
              <w:t>#If Player 1 and Player 3 have a tie</w:t>
            </w:r>
          </w:p>
          <w:p w14:paraId="712EF385" w14:textId="77777777" w:rsidR="00942E64" w:rsidRPr="00942E64" w:rsidRDefault="00942E64" w:rsidP="00942E64">
            <w:pPr>
              <w:pStyle w:val="ListParagraph"/>
            </w:pPr>
            <w:r w:rsidRPr="00942E64">
              <w:t>            if  (</w:t>
            </w:r>
            <w:proofErr w:type="spellStart"/>
            <w:r w:rsidRPr="00942E64">
              <w:t>self.Player_list</w:t>
            </w:r>
            <w:proofErr w:type="spellEnd"/>
            <w:r w:rsidRPr="00942E64">
              <w:t>[0].score ==  </w:t>
            </w:r>
            <w:proofErr w:type="spellStart"/>
            <w:r w:rsidRPr="00942E64">
              <w:t>self.Player_list</w:t>
            </w:r>
            <w:proofErr w:type="spellEnd"/>
            <w:r w:rsidRPr="00942E64">
              <w:t>[2].score) and  (</w:t>
            </w:r>
            <w:proofErr w:type="spellStart"/>
            <w:r w:rsidRPr="00942E64">
              <w:t>self.Player_list</w:t>
            </w:r>
            <w:proofErr w:type="spellEnd"/>
            <w:r w:rsidRPr="00942E64">
              <w:t>[0].score &gt;  </w:t>
            </w:r>
            <w:proofErr w:type="spellStart"/>
            <w:r w:rsidRPr="00942E64">
              <w:t>self.Player_list</w:t>
            </w:r>
            <w:proofErr w:type="spellEnd"/>
            <w:r w:rsidRPr="00942E64">
              <w:t>[1].score):</w:t>
            </w:r>
          </w:p>
          <w:p w14:paraId="31412E7A" w14:textId="77777777" w:rsidR="00942E64" w:rsidRPr="00942E64" w:rsidRDefault="00942E64" w:rsidP="00942E64">
            <w:pPr>
              <w:pStyle w:val="ListParagraph"/>
            </w:pPr>
            <w:r w:rsidRPr="00942E64">
              <w:lastRenderedPageBreak/>
              <w:t>                 print(f'{</w:t>
            </w:r>
            <w:proofErr w:type="spellStart"/>
            <w:r w:rsidRPr="00942E64">
              <w:t>self.Player_list</w:t>
            </w:r>
            <w:proofErr w:type="spellEnd"/>
            <w:r w:rsidRPr="00942E64">
              <w:t>[0].</w:t>
            </w:r>
            <w:proofErr w:type="spellStart"/>
            <w:r w:rsidRPr="00942E64">
              <w:t>player_name</w:t>
            </w:r>
            <w:proofErr w:type="spellEnd"/>
            <w:r w:rsidRPr="00942E64">
              <w:t>} and {</w:t>
            </w:r>
            <w:proofErr w:type="spellStart"/>
            <w:r w:rsidRPr="00942E64">
              <w:t>self.Player_list</w:t>
            </w:r>
            <w:proofErr w:type="spellEnd"/>
            <w:r w:rsidRPr="00942E64">
              <w:t>[2].</w:t>
            </w:r>
            <w:proofErr w:type="spellStart"/>
            <w:r w:rsidRPr="00942E64">
              <w:t>player_name</w:t>
            </w:r>
            <w:proofErr w:type="spellEnd"/>
            <w:r w:rsidRPr="00942E64">
              <w:t>} with final score of {</w:t>
            </w:r>
            <w:proofErr w:type="spellStart"/>
            <w:r w:rsidRPr="00942E64">
              <w:t>self.Player_list</w:t>
            </w:r>
            <w:proofErr w:type="spellEnd"/>
            <w:r w:rsidRPr="00942E64">
              <w:t>[2].score} has a tie')</w:t>
            </w:r>
          </w:p>
          <w:p w14:paraId="2CA0CD39" w14:textId="77777777" w:rsidR="00942E64" w:rsidRPr="00942E64" w:rsidRDefault="00942E64" w:rsidP="00942E64">
            <w:pPr>
              <w:pStyle w:val="ListParagraph"/>
            </w:pPr>
          </w:p>
          <w:p w14:paraId="2FEDC173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r w:rsidRPr="00942E64">
              <w:rPr>
                <w:i/>
                <w:iCs/>
              </w:rPr>
              <w:t>#If Player 2 and Player 3 have a tie</w:t>
            </w:r>
          </w:p>
          <w:p w14:paraId="4F232607" w14:textId="77777777" w:rsidR="00942E64" w:rsidRPr="00942E64" w:rsidRDefault="00942E64" w:rsidP="00942E64">
            <w:pPr>
              <w:pStyle w:val="ListParagraph"/>
            </w:pPr>
            <w:r w:rsidRPr="00942E64">
              <w:t>            if  (</w:t>
            </w:r>
            <w:proofErr w:type="spellStart"/>
            <w:r w:rsidRPr="00942E64">
              <w:t>self.Player_list</w:t>
            </w:r>
            <w:proofErr w:type="spellEnd"/>
            <w:r w:rsidRPr="00942E64">
              <w:t>[1].score ==  </w:t>
            </w:r>
            <w:proofErr w:type="spellStart"/>
            <w:r w:rsidRPr="00942E64">
              <w:t>self.Player_list</w:t>
            </w:r>
            <w:proofErr w:type="spellEnd"/>
            <w:r w:rsidRPr="00942E64">
              <w:t>[2].score) and  (</w:t>
            </w:r>
            <w:proofErr w:type="spellStart"/>
            <w:r w:rsidRPr="00942E64">
              <w:t>self.Player_list</w:t>
            </w:r>
            <w:proofErr w:type="spellEnd"/>
            <w:r w:rsidRPr="00942E64">
              <w:t>[1].score &gt;  </w:t>
            </w:r>
            <w:proofErr w:type="spellStart"/>
            <w:r w:rsidRPr="00942E64">
              <w:t>self.Player_list</w:t>
            </w:r>
            <w:proofErr w:type="spellEnd"/>
            <w:r w:rsidRPr="00942E64">
              <w:t>[0].score):</w:t>
            </w:r>
          </w:p>
          <w:p w14:paraId="1276BECD" w14:textId="77777777" w:rsidR="00942E64" w:rsidRPr="00942E64" w:rsidRDefault="00942E64" w:rsidP="00942E64">
            <w:pPr>
              <w:pStyle w:val="ListParagraph"/>
            </w:pPr>
            <w:r w:rsidRPr="00942E64">
              <w:t>                 print(f'{</w:t>
            </w:r>
            <w:proofErr w:type="spellStart"/>
            <w:r w:rsidRPr="00942E64">
              <w:t>self.Player_list</w:t>
            </w:r>
            <w:proofErr w:type="spellEnd"/>
            <w:r w:rsidRPr="00942E64">
              <w:t>[1].</w:t>
            </w:r>
            <w:proofErr w:type="spellStart"/>
            <w:r w:rsidRPr="00942E64">
              <w:t>player_name</w:t>
            </w:r>
            <w:proofErr w:type="spellEnd"/>
            <w:r w:rsidRPr="00942E64">
              <w:t>} and {</w:t>
            </w:r>
            <w:proofErr w:type="spellStart"/>
            <w:r w:rsidRPr="00942E64">
              <w:t>self.Player_list</w:t>
            </w:r>
            <w:proofErr w:type="spellEnd"/>
            <w:r w:rsidRPr="00942E64">
              <w:t>[2].</w:t>
            </w:r>
            <w:proofErr w:type="spellStart"/>
            <w:r w:rsidRPr="00942E64">
              <w:t>player_name</w:t>
            </w:r>
            <w:proofErr w:type="spellEnd"/>
            <w:r w:rsidRPr="00942E64">
              <w:t>} with final score of {</w:t>
            </w:r>
            <w:proofErr w:type="spellStart"/>
            <w:r w:rsidRPr="00942E64">
              <w:t>self.Player_list</w:t>
            </w:r>
            <w:proofErr w:type="spellEnd"/>
            <w:r w:rsidRPr="00942E64">
              <w:t>[2].score} has a tie')</w:t>
            </w:r>
          </w:p>
          <w:p w14:paraId="7082734B" w14:textId="77777777" w:rsidR="00942E64" w:rsidRPr="00942E64" w:rsidRDefault="00942E64" w:rsidP="00942E64">
            <w:pPr>
              <w:pStyle w:val="ListParagraph"/>
            </w:pPr>
          </w:p>
          <w:p w14:paraId="578E069F" w14:textId="77777777" w:rsidR="00942E64" w:rsidRPr="00942E64" w:rsidRDefault="00942E64" w:rsidP="00942E64">
            <w:pPr>
              <w:pStyle w:val="ListParagraph"/>
            </w:pPr>
            <w:r w:rsidRPr="00942E64">
              <w:t xml:space="preserve">            </w:t>
            </w:r>
            <w:r w:rsidRPr="00942E64">
              <w:rPr>
                <w:i/>
                <w:iCs/>
              </w:rPr>
              <w:t>#If Player 1 and Player 2 and Player 3 have a tie</w:t>
            </w:r>
          </w:p>
          <w:p w14:paraId="7EA0DDB2" w14:textId="77777777" w:rsidR="00942E64" w:rsidRPr="00942E64" w:rsidRDefault="00942E64" w:rsidP="00942E64">
            <w:pPr>
              <w:pStyle w:val="ListParagraph"/>
            </w:pPr>
            <w:r w:rsidRPr="00942E64">
              <w:t>            if  (</w:t>
            </w:r>
            <w:proofErr w:type="spellStart"/>
            <w:r w:rsidRPr="00942E64">
              <w:t>self.Player_list</w:t>
            </w:r>
            <w:proofErr w:type="spellEnd"/>
            <w:r w:rsidRPr="00942E64">
              <w:t>[0].score ==  </w:t>
            </w:r>
            <w:proofErr w:type="spellStart"/>
            <w:r w:rsidRPr="00942E64">
              <w:t>self.Player_list</w:t>
            </w:r>
            <w:proofErr w:type="spellEnd"/>
            <w:r w:rsidRPr="00942E64">
              <w:t>[1].score) and  (</w:t>
            </w:r>
            <w:proofErr w:type="spellStart"/>
            <w:r w:rsidRPr="00942E64">
              <w:t>self.Player_list</w:t>
            </w:r>
            <w:proofErr w:type="spellEnd"/>
            <w:r w:rsidRPr="00942E64">
              <w:t>[0].score ==  </w:t>
            </w:r>
            <w:proofErr w:type="spellStart"/>
            <w:r w:rsidRPr="00942E64">
              <w:t>self.Player_list</w:t>
            </w:r>
            <w:proofErr w:type="spellEnd"/>
            <w:r w:rsidRPr="00942E64">
              <w:t>[2].score):</w:t>
            </w:r>
          </w:p>
          <w:p w14:paraId="7C65F0FE" w14:textId="77777777" w:rsidR="00942E64" w:rsidRPr="00942E64" w:rsidRDefault="00942E64" w:rsidP="00942E64">
            <w:pPr>
              <w:pStyle w:val="ListParagraph"/>
            </w:pPr>
            <w:r w:rsidRPr="00942E64">
              <w:t>                 print(f'{</w:t>
            </w:r>
            <w:proofErr w:type="spellStart"/>
            <w:r w:rsidRPr="00942E64">
              <w:t>self.Player_list</w:t>
            </w:r>
            <w:proofErr w:type="spellEnd"/>
            <w:r w:rsidRPr="00942E64">
              <w:t>[0].</w:t>
            </w:r>
            <w:proofErr w:type="spellStart"/>
            <w:r w:rsidRPr="00942E64">
              <w:t>player_name</w:t>
            </w:r>
            <w:proofErr w:type="spellEnd"/>
            <w:r w:rsidRPr="00942E64">
              <w:t>}, {</w:t>
            </w:r>
            <w:proofErr w:type="spellStart"/>
            <w:r w:rsidRPr="00942E64">
              <w:t>self.Player_list</w:t>
            </w:r>
            <w:proofErr w:type="spellEnd"/>
            <w:r w:rsidRPr="00942E64">
              <w:t>[1].</w:t>
            </w:r>
            <w:proofErr w:type="spellStart"/>
            <w:r w:rsidRPr="00942E64">
              <w:t>player_name</w:t>
            </w:r>
            <w:proofErr w:type="spellEnd"/>
            <w:r w:rsidRPr="00942E64">
              <w:t>} and {</w:t>
            </w:r>
            <w:proofErr w:type="spellStart"/>
            <w:r w:rsidRPr="00942E64">
              <w:t>self.Player_list</w:t>
            </w:r>
            <w:proofErr w:type="spellEnd"/>
            <w:r w:rsidRPr="00942E64">
              <w:t>[2].</w:t>
            </w:r>
            <w:proofErr w:type="spellStart"/>
            <w:r w:rsidRPr="00942E64">
              <w:t>player_name</w:t>
            </w:r>
            <w:proofErr w:type="spellEnd"/>
            <w:r w:rsidRPr="00942E64">
              <w:t>} with final score of {</w:t>
            </w:r>
            <w:proofErr w:type="spellStart"/>
            <w:r w:rsidRPr="00942E64">
              <w:t>self.Player_list</w:t>
            </w:r>
            <w:proofErr w:type="spellEnd"/>
            <w:r w:rsidRPr="00942E64">
              <w:t>[2].score} has a tie')</w:t>
            </w:r>
          </w:p>
          <w:p w14:paraId="6DDB3FE0" w14:textId="77777777" w:rsidR="00942E64" w:rsidRPr="00942E64" w:rsidRDefault="00942E64" w:rsidP="00942E64">
            <w:pPr>
              <w:pStyle w:val="ListParagraph"/>
            </w:pPr>
          </w:p>
          <w:p w14:paraId="14343AE1" w14:textId="77777777" w:rsidR="00942E64" w:rsidRDefault="00942E64" w:rsidP="0098571E">
            <w:pPr>
              <w:pStyle w:val="ListParagraph"/>
            </w:pPr>
          </w:p>
          <w:p w14:paraId="3D8FA39C" w14:textId="1406A519" w:rsidR="00B473CF" w:rsidRDefault="00B473CF" w:rsidP="00653F54">
            <w:r>
              <w:t>Player.py</w:t>
            </w:r>
          </w:p>
          <w:p w14:paraId="30250B80" w14:textId="77777777" w:rsidR="00653F54" w:rsidRDefault="00653F54" w:rsidP="00653F54"/>
          <w:p w14:paraId="696E5262" w14:textId="77777777" w:rsidR="00653F54" w:rsidRPr="00653F54" w:rsidRDefault="00653F54" w:rsidP="00653F54">
            <w:pPr>
              <w:pStyle w:val="ListParagraph"/>
              <w:ind w:left="-40" w:firstLine="40"/>
              <w:rPr>
                <w:lang w:val="en-US"/>
              </w:rPr>
            </w:pPr>
            <w:r w:rsidRPr="00653F54">
              <w:rPr>
                <w:lang w:val="en-US"/>
              </w:rPr>
              <w:t>import random</w:t>
            </w:r>
          </w:p>
          <w:p w14:paraId="485B795B" w14:textId="77777777" w:rsidR="00653F54" w:rsidRPr="00653F54" w:rsidRDefault="00653F54" w:rsidP="00653F54">
            <w:pPr>
              <w:pStyle w:val="ListParagraph"/>
              <w:ind w:left="-40" w:firstLine="40"/>
              <w:rPr>
                <w:lang w:val="en-US"/>
              </w:rPr>
            </w:pPr>
          </w:p>
          <w:p w14:paraId="784B6648" w14:textId="77777777" w:rsidR="00653F54" w:rsidRPr="00653F54" w:rsidRDefault="00653F54" w:rsidP="00653F54">
            <w:pPr>
              <w:pStyle w:val="ListParagraph"/>
              <w:ind w:left="-40" w:firstLine="40"/>
              <w:rPr>
                <w:lang w:val="en-US"/>
              </w:rPr>
            </w:pPr>
            <w:r w:rsidRPr="00653F54">
              <w:rPr>
                <w:lang w:val="en-US"/>
              </w:rPr>
              <w:t>class Player:</w:t>
            </w:r>
          </w:p>
          <w:p w14:paraId="7F9FCA45" w14:textId="77777777" w:rsidR="00653F54" w:rsidRPr="00653F54" w:rsidRDefault="00653F54" w:rsidP="00653F54">
            <w:pPr>
              <w:pStyle w:val="ListParagraph"/>
              <w:ind w:left="-40" w:firstLine="40"/>
              <w:rPr>
                <w:lang w:val="en-US"/>
              </w:rPr>
            </w:pPr>
            <w:r w:rsidRPr="00653F54">
              <w:rPr>
                <w:lang w:val="en-US"/>
              </w:rPr>
              <w:t>    def __</w:t>
            </w:r>
            <w:proofErr w:type="spellStart"/>
            <w:r w:rsidRPr="00653F54">
              <w:rPr>
                <w:lang w:val="en-US"/>
              </w:rPr>
              <w:t>init</w:t>
            </w:r>
            <w:proofErr w:type="spellEnd"/>
            <w:r w:rsidRPr="00653F54">
              <w:rPr>
                <w:lang w:val="en-US"/>
              </w:rPr>
              <w:t xml:space="preserve">__(self, </w:t>
            </w:r>
            <w:proofErr w:type="spellStart"/>
            <w:r w:rsidRPr="00653F54">
              <w:rPr>
                <w:lang w:val="en-US"/>
              </w:rPr>
              <w:t>player_name</w:t>
            </w:r>
            <w:proofErr w:type="spellEnd"/>
            <w:r w:rsidRPr="00653F54">
              <w:rPr>
                <w:lang w:val="en-US"/>
              </w:rPr>
              <w:t>):</w:t>
            </w:r>
          </w:p>
          <w:p w14:paraId="301FAB7C" w14:textId="77777777" w:rsidR="00653F54" w:rsidRPr="00653F54" w:rsidRDefault="00653F54" w:rsidP="00653F54">
            <w:pPr>
              <w:pStyle w:val="ListParagraph"/>
              <w:ind w:left="-40" w:firstLine="40"/>
              <w:rPr>
                <w:lang w:val="en-US"/>
              </w:rPr>
            </w:pPr>
            <w:r w:rsidRPr="00653F54">
              <w:rPr>
                <w:lang w:val="en-US"/>
              </w:rPr>
              <w:t xml:space="preserve">        </w:t>
            </w:r>
            <w:proofErr w:type="spellStart"/>
            <w:r w:rsidRPr="00653F54">
              <w:rPr>
                <w:lang w:val="en-US"/>
              </w:rPr>
              <w:t>self.player_name</w:t>
            </w:r>
            <w:proofErr w:type="spellEnd"/>
            <w:r w:rsidRPr="00653F54">
              <w:rPr>
                <w:lang w:val="en-US"/>
              </w:rPr>
              <w:t xml:space="preserve"> = </w:t>
            </w:r>
            <w:proofErr w:type="spellStart"/>
            <w:r w:rsidRPr="00653F54">
              <w:rPr>
                <w:lang w:val="en-US"/>
              </w:rPr>
              <w:t>player_name</w:t>
            </w:r>
            <w:proofErr w:type="spellEnd"/>
          </w:p>
          <w:p w14:paraId="4A02759C" w14:textId="77777777" w:rsidR="00653F54" w:rsidRPr="00653F54" w:rsidRDefault="00653F54" w:rsidP="00653F54">
            <w:pPr>
              <w:pStyle w:val="ListParagraph"/>
              <w:ind w:left="-40" w:firstLine="40"/>
              <w:rPr>
                <w:lang w:val="en-US"/>
              </w:rPr>
            </w:pPr>
            <w:r w:rsidRPr="00653F54">
              <w:rPr>
                <w:lang w:val="en-US"/>
              </w:rPr>
              <w:t xml:space="preserve">        </w:t>
            </w:r>
            <w:proofErr w:type="spellStart"/>
            <w:r w:rsidRPr="00653F54">
              <w:rPr>
                <w:lang w:val="en-US"/>
              </w:rPr>
              <w:t>self.score</w:t>
            </w:r>
            <w:proofErr w:type="spellEnd"/>
            <w:r w:rsidRPr="00653F54">
              <w:rPr>
                <w:lang w:val="en-US"/>
              </w:rPr>
              <w:t xml:space="preserve"> = 0</w:t>
            </w:r>
          </w:p>
          <w:p w14:paraId="5B66B909" w14:textId="77777777" w:rsidR="00653F54" w:rsidRPr="00653F54" w:rsidRDefault="00653F54" w:rsidP="00653F54">
            <w:pPr>
              <w:pStyle w:val="ListParagraph"/>
              <w:ind w:left="-40" w:firstLine="40"/>
              <w:rPr>
                <w:lang w:val="en-US"/>
              </w:rPr>
            </w:pPr>
          </w:p>
          <w:p w14:paraId="0ED58688" w14:textId="77777777" w:rsidR="00653F54" w:rsidRPr="00653F54" w:rsidRDefault="00653F54" w:rsidP="00653F54">
            <w:pPr>
              <w:pStyle w:val="ListParagraph"/>
              <w:ind w:left="-40" w:firstLine="40"/>
              <w:rPr>
                <w:lang w:val="en-US"/>
              </w:rPr>
            </w:pPr>
            <w:r w:rsidRPr="00653F54">
              <w:rPr>
                <w:lang w:val="en-US"/>
              </w:rPr>
              <w:t>    def roll(self):</w:t>
            </w:r>
          </w:p>
          <w:p w14:paraId="3096D757" w14:textId="77777777" w:rsidR="00653F54" w:rsidRPr="00653F54" w:rsidRDefault="00653F54" w:rsidP="00653F54">
            <w:pPr>
              <w:pStyle w:val="ListParagraph"/>
              <w:ind w:left="-40" w:firstLine="40"/>
              <w:rPr>
                <w:lang w:val="en-US"/>
              </w:rPr>
            </w:pPr>
            <w:r w:rsidRPr="00653F54">
              <w:rPr>
                <w:lang w:val="en-US"/>
              </w:rPr>
              <w:t xml:space="preserve">        return </w:t>
            </w:r>
            <w:proofErr w:type="spellStart"/>
            <w:r w:rsidRPr="00653F54">
              <w:rPr>
                <w:lang w:val="en-US"/>
              </w:rPr>
              <w:t>random.randint</w:t>
            </w:r>
            <w:proofErr w:type="spellEnd"/>
            <w:r w:rsidRPr="00653F54">
              <w:rPr>
                <w:lang w:val="en-US"/>
              </w:rPr>
              <w:t>(1,6)</w:t>
            </w:r>
          </w:p>
          <w:p w14:paraId="25CFE678" w14:textId="77777777" w:rsidR="00653F54" w:rsidRPr="00653F54" w:rsidRDefault="00653F54" w:rsidP="00653F54">
            <w:pPr>
              <w:pStyle w:val="ListParagraph"/>
              <w:ind w:left="-40" w:firstLine="40"/>
              <w:rPr>
                <w:lang w:val="en-US"/>
              </w:rPr>
            </w:pPr>
            <w:r w:rsidRPr="00653F54">
              <w:rPr>
                <w:lang w:val="en-US"/>
              </w:rPr>
              <w:t xml:space="preserve">        </w:t>
            </w:r>
          </w:p>
          <w:p w14:paraId="0CD34272" w14:textId="77777777" w:rsidR="00653F54" w:rsidRPr="00653F54" w:rsidRDefault="00653F54" w:rsidP="00B473CF">
            <w:pPr>
              <w:pStyle w:val="ListParagraph"/>
              <w:ind w:left="-40" w:firstLine="40"/>
              <w:rPr>
                <w:lang w:val="en-US"/>
              </w:rPr>
            </w:pPr>
          </w:p>
          <w:p w14:paraId="1FA3C432" w14:textId="77777777" w:rsidR="00350B74" w:rsidRDefault="0098571E" w:rsidP="0098571E">
            <w:pPr>
              <w:pStyle w:val="Heading2"/>
              <w:spacing w:after="0"/>
            </w:pPr>
            <w:r w:rsidRPr="00AE5B6A">
              <w:rPr>
                <w:rFonts w:eastAsiaTheme="minorHAnsi"/>
                <w:color w:val="auto"/>
                <w:kern w:val="2"/>
                <w:sz w:val="24"/>
                <w:szCs w:val="24"/>
                <w14:ligatures w14:val="standardContextual"/>
              </w:rPr>
              <w:lastRenderedPageBreak/>
              <w:br/>
            </w:r>
          </w:p>
          <w:p w14:paraId="70C9FF8B" w14:textId="77777777" w:rsidR="00350B74" w:rsidRDefault="00350B74" w:rsidP="0098571E">
            <w:pPr>
              <w:pStyle w:val="Heading2"/>
              <w:spacing w:after="0"/>
            </w:pPr>
          </w:p>
          <w:p w14:paraId="6A2DDD92" w14:textId="77777777" w:rsidR="00350B74" w:rsidRDefault="00350B74" w:rsidP="0098571E">
            <w:pPr>
              <w:pStyle w:val="Heading2"/>
              <w:spacing w:after="0"/>
            </w:pPr>
          </w:p>
          <w:p w14:paraId="40310B42" w14:textId="77777777" w:rsidR="00350B74" w:rsidRDefault="00350B74" w:rsidP="0098571E">
            <w:pPr>
              <w:pStyle w:val="Heading2"/>
              <w:spacing w:after="0"/>
            </w:pPr>
          </w:p>
          <w:p w14:paraId="5DD5D02A" w14:textId="77777777" w:rsidR="00350B74" w:rsidRDefault="00350B74" w:rsidP="0098571E">
            <w:pPr>
              <w:pStyle w:val="Heading2"/>
              <w:spacing w:after="0"/>
            </w:pPr>
          </w:p>
          <w:p w14:paraId="645E13F8" w14:textId="6ADA9011" w:rsidR="0098571E" w:rsidRPr="003D700F" w:rsidRDefault="0098571E" w:rsidP="0098571E">
            <w:pPr>
              <w:pStyle w:val="Heading2"/>
              <w:spacing w:after="0"/>
            </w:pPr>
            <w:bookmarkStart w:id="5" w:name="_Toc191859646"/>
            <w:r w:rsidRPr="003D700F">
              <w:t>Flowchart (if applicable):</w:t>
            </w:r>
            <w:bookmarkEnd w:id="5"/>
          </w:p>
          <w:p w14:paraId="0831047D" w14:textId="77777777" w:rsidR="0098571E" w:rsidRDefault="0098571E" w:rsidP="0098571E">
            <w:pPr>
              <w:pStyle w:val="ListParagraph"/>
              <w:rPr>
                <w:lang w:val="en-US"/>
              </w:rPr>
            </w:pPr>
          </w:p>
          <w:p w14:paraId="5B85D865" w14:textId="02213838" w:rsidR="0098571E" w:rsidRDefault="00350B74" w:rsidP="0098571E">
            <w:pPr>
              <w:pStyle w:val="ListParagraph"/>
              <w:rPr>
                <w:lang w:val="en-US"/>
              </w:rPr>
            </w:pPr>
            <w:r w:rsidRPr="00350B74">
              <w:rPr>
                <w:noProof/>
                <w:lang w:val="en-US"/>
              </w:rPr>
              <w:drawing>
                <wp:inline distT="0" distB="0" distL="0" distR="0" wp14:anchorId="4F765DFC" wp14:editId="4298EF7E">
                  <wp:extent cx="5873750" cy="5994400"/>
                  <wp:effectExtent l="0" t="0" r="0" b="6350"/>
                  <wp:docPr id="9944110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41105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4061" cy="5994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CB823E" w14:textId="77777777" w:rsidR="0098571E" w:rsidRDefault="0098571E" w:rsidP="0098571E">
            <w:pPr>
              <w:pStyle w:val="ListParagraph"/>
              <w:rPr>
                <w:lang w:val="en-US"/>
              </w:rPr>
            </w:pPr>
          </w:p>
          <w:p w14:paraId="72505F69" w14:textId="77777777" w:rsidR="0098571E" w:rsidRDefault="0098571E" w:rsidP="0098571E">
            <w:pPr>
              <w:pStyle w:val="Content"/>
            </w:pPr>
            <w:r>
              <w:lastRenderedPageBreak/>
              <w:t>Paste the screenshot of your output here</w:t>
            </w:r>
          </w:p>
          <w:p w14:paraId="106925A6" w14:textId="7121C193" w:rsidR="0098571E" w:rsidRDefault="00350B74" w:rsidP="0098571E">
            <w:pPr>
              <w:pStyle w:val="ListParagraph"/>
              <w:rPr>
                <w:lang w:val="en-US"/>
              </w:rPr>
            </w:pPr>
            <w:r w:rsidRPr="00350B74">
              <w:rPr>
                <w:noProof/>
                <w:lang w:val="en-US"/>
              </w:rPr>
              <w:drawing>
                <wp:inline distT="0" distB="0" distL="0" distR="0" wp14:anchorId="370C068F" wp14:editId="636473FD">
                  <wp:extent cx="6309360" cy="4242435"/>
                  <wp:effectExtent l="0" t="0" r="0" b="5715"/>
                  <wp:docPr id="1774811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81146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424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8571E" w:rsidRPr="00AE5B6A">
              <w:rPr>
                <w:lang w:val="en-US"/>
              </w:rPr>
              <w:br/>
            </w:r>
          </w:p>
          <w:p w14:paraId="2CD6175D" w14:textId="77777777" w:rsidR="0098571E" w:rsidRDefault="0098571E" w:rsidP="0098571E">
            <w:pPr>
              <w:pStyle w:val="Content"/>
            </w:pPr>
          </w:p>
          <w:p w14:paraId="2C4B1E42" w14:textId="77777777" w:rsidR="0098571E" w:rsidRDefault="0098571E" w:rsidP="0098571E">
            <w:pPr>
              <w:pStyle w:val="Heading2"/>
              <w:spacing w:after="0"/>
            </w:pPr>
            <w:bookmarkStart w:id="6" w:name="_Toc191859647"/>
            <w:r>
              <w:t>Repository (if applicable):</w:t>
            </w:r>
            <w:bookmarkEnd w:id="6"/>
          </w:p>
          <w:p w14:paraId="58D48ACA" w14:textId="77777777" w:rsidR="0098571E" w:rsidRDefault="0098571E" w:rsidP="00D662F1">
            <w:pPr>
              <w:pStyle w:val="ListParagraph"/>
              <w:ind w:left="0"/>
            </w:pPr>
            <w:r w:rsidRPr="00013430">
              <w:t>State your git repository and give a screenshot of the directory contents</w:t>
            </w:r>
            <w:r>
              <w:t xml:space="preserve"> (if applicable)</w:t>
            </w:r>
          </w:p>
          <w:p w14:paraId="2A3EA250" w14:textId="77777777" w:rsidR="00D662F1" w:rsidRPr="00AE5B6A" w:rsidRDefault="00D662F1" w:rsidP="0098571E">
            <w:pPr>
              <w:pStyle w:val="ListParagraph"/>
              <w:rPr>
                <w:lang w:val="en-US"/>
              </w:rPr>
            </w:pPr>
          </w:p>
          <w:p w14:paraId="1B60DC32" w14:textId="10317963" w:rsidR="00B57787" w:rsidRPr="003D700F" w:rsidRDefault="00B57787" w:rsidP="00216964">
            <w:pPr>
              <w:spacing w:after="160" w:line="278" w:lineRule="auto"/>
              <w:jc w:val="both"/>
              <w:rPr>
                <w:b w:val="0"/>
              </w:rPr>
            </w:pPr>
          </w:p>
        </w:tc>
      </w:tr>
      <w:tr w:rsidR="00DF027C" w14:paraId="52D61109" w14:textId="77777777" w:rsidTr="008B08E3">
        <w:trPr>
          <w:trHeight w:val="5931"/>
        </w:trPr>
        <w:tc>
          <w:tcPr>
            <w:tcW w:w="10656" w:type="dxa"/>
          </w:tcPr>
          <w:sdt>
            <w:sdtPr>
              <w:id w:val="-1887793188"/>
              <w:placeholder>
                <w:docPart w:val="3D4A160348E544A5BCE1DB9B50507CEB"/>
              </w:placeholder>
              <w15:dataBinding w:prefixMappings="xmlns:ns0='http://schemas.microsoft.com/temp/samples' " w:xpath="/ns0:employees[1]/ns0:employee[1]/ns0:CompanyName[1]" w:storeItemID="{00000000-0000-0000-0000-000000000000}"/>
              <w15:appearance w15:val="hidden"/>
            </w:sdtPr>
            <w:sdtEndPr>
              <w:rPr>
                <w:rFonts w:eastAsiaTheme="majorEastAsia" w:cstheme="majorBidi"/>
                <w:b w:val="0"/>
                <w:sz w:val="36"/>
                <w:szCs w:val="26"/>
              </w:rPr>
            </w:sdtEndPr>
            <w:sdtContent>
              <w:sdt>
                <w:sdtPr>
                  <w:id w:val="702207988"/>
                  <w:placeholder>
                    <w:docPart w:val="28B80C8ECCDA41619D20A6C33E70D86E"/>
                  </w:placeholder>
                  <w15:dataBinding w:prefixMappings="xmlns:ns0='http://schemas.microsoft.com/temp/samples' " w:xpath="/ns0:employees[1]/ns0:employee[1]/ns0:CompanyName[1]" w:storeItemID="{00000000-0000-0000-0000-000000000000}"/>
                  <w15:appearance w15:val="hidden"/>
                </w:sdtPr>
                <w:sdtEndPr>
                  <w:rPr>
                    <w:rFonts w:eastAsiaTheme="majorEastAsia" w:cstheme="majorBidi"/>
                    <w:b w:val="0"/>
                    <w:sz w:val="36"/>
                    <w:szCs w:val="26"/>
                  </w:rPr>
                </w:sdtEndPr>
                <w:sdtContent>
                  <w:p w14:paraId="7487E940" w14:textId="791168A7" w:rsidR="00CF439B" w:rsidRDefault="00CF439B" w:rsidP="00D662F1">
                    <w:pPr>
                      <w:rPr>
                        <w:b w:val="0"/>
                      </w:rPr>
                    </w:pPr>
                  </w:p>
                  <w:p w14:paraId="7702CB0C" w14:textId="43792A4A" w:rsidR="00D662F1" w:rsidRDefault="00D662F1" w:rsidP="00D662F1">
                    <w:pPr>
                      <w:pStyle w:val="Heading2"/>
                    </w:pPr>
                    <w:bookmarkStart w:id="7" w:name="_Toc191859648"/>
                    <w:r>
                      <w:t>Question 2</w:t>
                    </w:r>
                    <w:r w:rsidRPr="003D700F">
                      <w:t>:</w:t>
                    </w:r>
                    <w:bookmarkEnd w:id="7"/>
                  </w:p>
                  <w:p w14:paraId="4C65C351" w14:textId="77777777" w:rsidR="00D662F1" w:rsidRPr="00D662F1" w:rsidRDefault="00D662F1" w:rsidP="00D662F1">
                    <w:pPr>
                      <w:rPr>
                        <w:b w:val="0"/>
                      </w:rPr>
                    </w:pPr>
                  </w:p>
                  <w:p w14:paraId="54445F9D" w14:textId="77777777" w:rsidR="00CF439B" w:rsidRPr="00BE58B0" w:rsidRDefault="00CF439B" w:rsidP="00BE58B0">
                    <w:pPr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</w:pPr>
                    <w:r w:rsidRPr="00BE58B0"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  <w:t>2. Design a program that generates an optical illusion using squares of varying sizes and colors. The squares should be arranged in such a way that they create the visual impression of a 3D cube.</w:t>
                    </w:r>
                  </w:p>
                  <w:p w14:paraId="5E14E48C" w14:textId="77777777" w:rsidR="00CF439B" w:rsidRPr="00BE58B0" w:rsidRDefault="00CF439B" w:rsidP="00BE58B0">
                    <w:pPr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</w:pPr>
                    <w:r w:rsidRPr="00BE58B0"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  <w:t>Task Requirements:</w:t>
                    </w:r>
                  </w:p>
                  <w:p w14:paraId="6290B8E2" w14:textId="77777777" w:rsidR="00CF439B" w:rsidRPr="00BE58B0" w:rsidRDefault="00CF439B" w:rsidP="00BE58B0">
                    <w:pPr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</w:pPr>
                    <w:r w:rsidRPr="00BE58B0"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  <w:t>Implement a Python program to generate the optical illusion.</w:t>
                    </w:r>
                  </w:p>
                  <w:p w14:paraId="651190C3" w14:textId="77777777" w:rsidR="00CF439B" w:rsidRPr="00BE58B0" w:rsidRDefault="00CF439B" w:rsidP="00BE58B0">
                    <w:pPr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</w:pPr>
                    <w:r w:rsidRPr="00BE58B0"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  <w:t>Name the file Shapev1.py and store it as Version 1 in your Git repository.</w:t>
                    </w:r>
                  </w:p>
                  <w:p w14:paraId="6DEB80CC" w14:textId="77777777" w:rsidR="00CF439B" w:rsidRPr="00BE58B0" w:rsidRDefault="00CF439B" w:rsidP="00BE58B0">
                    <w:pPr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</w:pPr>
                    <w:r w:rsidRPr="00BE58B0"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  <w:t>Capture and provide the following:</w:t>
                    </w:r>
                  </w:p>
                  <w:p w14:paraId="7EB90AE4" w14:textId="77777777" w:rsidR="00CF439B" w:rsidRPr="00BE58B0" w:rsidRDefault="00CF439B" w:rsidP="00BE58B0">
                    <w:pPr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</w:pPr>
                    <w:r w:rsidRPr="00BE58B0"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  <w:t>A screenshot of your code.</w:t>
                    </w:r>
                  </w:p>
                  <w:p w14:paraId="1BE3C58A" w14:textId="77777777" w:rsidR="00CF439B" w:rsidRPr="00BE58B0" w:rsidRDefault="00CF439B" w:rsidP="00BE58B0">
                    <w:pPr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</w:pPr>
                    <w:r w:rsidRPr="00BE58B0"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  <w:t>A screenshot of the program’s output.</w:t>
                    </w:r>
                  </w:p>
                  <w:p w14:paraId="0C1E0A97" w14:textId="77777777" w:rsidR="00CF439B" w:rsidRPr="00BE58B0" w:rsidRDefault="00CF439B" w:rsidP="00BE58B0">
                    <w:pPr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</w:pPr>
                    <w:r w:rsidRPr="00BE58B0">
                      <w:rPr>
                        <w:rFonts w:eastAsiaTheme="minorHAnsi"/>
                        <w:b w:val="0"/>
                        <w:color w:val="auto"/>
                        <w:kern w:val="2"/>
                        <w:sz w:val="24"/>
                        <w:szCs w:val="24"/>
                        <w:lang w:val="en-CA"/>
                        <w14:ligatures w14:val="standardContextual"/>
                      </w:rPr>
                      <w:t>A flowchart illustrating the logic of your program.</w:t>
                    </w:r>
                  </w:p>
                  <w:p w14:paraId="0ED0E42A" w14:textId="0CF38026" w:rsidR="00CF439B" w:rsidRPr="00544989" w:rsidRDefault="00CF439B" w:rsidP="00CF439B">
                    <w:pPr>
                      <w:pStyle w:val="ListParagraph"/>
                      <w:ind w:left="0"/>
                      <w:rPr>
                        <w:rFonts w:eastAsiaTheme="majorEastAsia" w:cstheme="majorBidi"/>
                        <w:color w:val="082A75" w:themeColor="text2"/>
                        <w:kern w:val="0"/>
                        <w:sz w:val="36"/>
                        <w:szCs w:val="26"/>
                        <w:lang w:val="en-US"/>
                        <w14:ligatures w14:val="none"/>
                      </w:rPr>
                    </w:pPr>
                  </w:p>
                </w:sdtContent>
              </w:sdt>
              <w:p w14:paraId="66D5122C" w14:textId="77777777" w:rsidR="00CF439B" w:rsidRDefault="00CF439B" w:rsidP="00CF439B">
                <w:pPr>
                  <w:pStyle w:val="Heading2"/>
                </w:pPr>
                <w:bookmarkStart w:id="8" w:name="_Toc191859649"/>
                <w:r w:rsidRPr="003D700F">
                  <w:t>Python Code:</w:t>
                </w:r>
                <w:bookmarkEnd w:id="8"/>
              </w:p>
              <w:p w14:paraId="05F77982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import turtle</w:t>
                </w:r>
              </w:p>
              <w:p w14:paraId="01FD2A9A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</w:p>
              <w:p w14:paraId="6857F62A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#Method to draw square</w:t>
                </w:r>
              </w:p>
              <w:p w14:paraId="118B8726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def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draw_square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,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line_color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,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fill_color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,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square_size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,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rotation_angle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):</w:t>
                </w:r>
              </w:p>
              <w:p w14:paraId="30CC77C6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</w:p>
              <w:p w14:paraId="2F1BBEE6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my_turtle.color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line_color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,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fill_color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)</w:t>
                </w:r>
              </w:p>
              <w:p w14:paraId="56773A78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my_turtle.begin_fill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()</w:t>
                </w:r>
              </w:p>
              <w:p w14:paraId="370B0149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my_turtle.forward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square_size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)</w:t>
                </w:r>
              </w:p>
              <w:p w14:paraId="3C3D1261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my_turtle.left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rotation_angle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)</w:t>
                </w:r>
              </w:p>
              <w:p w14:paraId="0DF6EA4F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my_turtle.forward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square_size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)</w:t>
                </w:r>
              </w:p>
              <w:p w14:paraId="54878EB9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my_turtle.left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rotation_angle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)</w:t>
                </w:r>
              </w:p>
              <w:p w14:paraId="6F7B279F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my_turtle.forward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square_size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)</w:t>
                </w:r>
              </w:p>
              <w:p w14:paraId="62ABE57D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my_turtle.left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rotation_angle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)</w:t>
                </w:r>
              </w:p>
              <w:p w14:paraId="778FC772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my_turtle.forward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square_size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)</w:t>
                </w:r>
              </w:p>
              <w:p w14:paraId="61E354DA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my_turtle.end_fill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()</w:t>
                </w:r>
              </w:p>
              <w:p w14:paraId="693B1386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</w:p>
              <w:p w14:paraId="1A68DDD7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#Setting up the turtle screen</w:t>
                </w:r>
              </w:p>
              <w:p w14:paraId="441332A2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wn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 =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turtle.Screen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()</w:t>
                </w:r>
              </w:p>
              <w:p w14:paraId="2F8A4D2A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 =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turtle.Turtle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()</w:t>
                </w:r>
              </w:p>
              <w:p w14:paraId="67BF15B4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my_turtle.shape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('classic')</w:t>
                </w:r>
              </w:p>
              <w:p w14:paraId="28B0853D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#Printing squares of different sizes to show a cube feeling</w:t>
                </w:r>
              </w:p>
              <w:p w14:paraId="16F44FC0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for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i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 in range(24):</w:t>
                </w:r>
              </w:p>
              <w:p w14:paraId="35A44361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lastRenderedPageBreak/>
                  <w:t xml:space="preserve">    if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i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 % 2 == 0:</w:t>
                </w:r>
              </w:p>
              <w:p w14:paraId="79B9B6C7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my_turtle.penup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()</w:t>
                </w:r>
              </w:p>
              <w:p w14:paraId="64A5E8A0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my_turtle.left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(90)</w:t>
                </w:r>
              </w:p>
              <w:p w14:paraId="4BDA378A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my_turtle.forward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(125 + 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i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 * 2))</w:t>
                </w:r>
              </w:p>
              <w:p w14:paraId="0D9174D0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my_turtle.left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(90)</w:t>
                </w:r>
              </w:p>
              <w:p w14:paraId="203B1493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my_turtle.forward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(125 + 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i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 * 2))</w:t>
                </w:r>
              </w:p>
              <w:p w14:paraId="15910A0C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my_turtle.pendown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()</w:t>
                </w:r>
              </w:p>
              <w:p w14:paraId="783B1C23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draw_square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my_turtle,"red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", "red", 100, 90)</w:t>
                </w:r>
              </w:p>
              <w:p w14:paraId="0EB36A3F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</w:p>
              <w:p w14:paraId="13FFAC5C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    else:</w:t>
                </w:r>
              </w:p>
              <w:p w14:paraId="5284051C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</w:p>
              <w:p w14:paraId="2DC4EC26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my_turtle.penup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()</w:t>
                </w:r>
              </w:p>
              <w:p w14:paraId="76A433A3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my_turtle.left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(90)</w:t>
                </w:r>
              </w:p>
              <w:p w14:paraId="145DD925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my_turtle.forward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(125)</w:t>
                </w:r>
              </w:p>
              <w:p w14:paraId="6F602DB1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my_turtle.left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(90)</w:t>
                </w:r>
              </w:p>
              <w:p w14:paraId="57C5C38E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my_turtle.forward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(125)</w:t>
                </w:r>
              </w:p>
              <w:p w14:paraId="58EBF9EC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my_turtle.pendown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()</w:t>
                </w:r>
              </w:p>
              <w:p w14:paraId="6FDFBCAE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 xml:space="preserve">        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draw_square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</w:t>
                </w: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my_turtle,"yellow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", "yellow", 75, 90)</w:t>
                </w:r>
              </w:p>
              <w:p w14:paraId="75565944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br/>
                </w:r>
              </w:p>
              <w:p w14:paraId="0CAB81DD" w14:textId="77777777" w:rsidR="00B6531E" w:rsidRPr="00B6531E" w:rsidRDefault="00B6531E" w:rsidP="00B6531E">
                <w:pPr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</w:pPr>
                <w:proofErr w:type="spellStart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wn.exitonclick</w:t>
                </w:r>
                <w:proofErr w:type="spellEnd"/>
                <w:r w:rsidRPr="00B6531E">
                  <w:rPr>
                    <w:b w:val="0"/>
                    <w:bCs/>
                    <w:color w:val="0F0D29" w:themeColor="text1"/>
                    <w:sz w:val="24"/>
                    <w:szCs w:val="24"/>
                  </w:rPr>
                  <w:t>()</w:t>
                </w:r>
              </w:p>
              <w:p w14:paraId="0B333C09" w14:textId="77777777" w:rsidR="00B6531E" w:rsidRPr="00B6531E" w:rsidRDefault="00B6531E" w:rsidP="00B6531E"/>
              <w:p w14:paraId="33CB50A5" w14:textId="7ECDD221" w:rsidR="00CF439B" w:rsidRDefault="00CF439B" w:rsidP="00544989">
                <w:pPr>
                  <w:pStyle w:val="ListParagraph"/>
                  <w:ind w:left="0"/>
                </w:pPr>
              </w:p>
              <w:p w14:paraId="0B3063E9" w14:textId="77777777" w:rsidR="00CF439B" w:rsidRDefault="00CF439B" w:rsidP="00CF439B">
                <w:pPr>
                  <w:pStyle w:val="Heading2"/>
                  <w:spacing w:after="0"/>
                </w:pPr>
                <w:bookmarkStart w:id="9" w:name="_Toc191859650"/>
                <w:r w:rsidRPr="003D700F">
                  <w:lastRenderedPageBreak/>
                  <w:t>Flowchart (if applicable):</w:t>
                </w:r>
                <w:bookmarkEnd w:id="9"/>
              </w:p>
              <w:p w14:paraId="38AC5EC1" w14:textId="7B3F924C" w:rsidR="00D92FAC" w:rsidRPr="00D92FAC" w:rsidRDefault="00D92FAC" w:rsidP="00D92FAC">
                <w:r w:rsidRPr="00D92FAC">
                  <w:drawing>
                    <wp:inline distT="0" distB="0" distL="0" distR="0" wp14:anchorId="50DC73CE" wp14:editId="09E7786B">
                      <wp:extent cx="3517774" cy="3327400"/>
                      <wp:effectExtent l="0" t="0" r="6985" b="6350"/>
                      <wp:docPr id="1770762496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70762496" name=""/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536850" cy="334544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5A75A2E8" w14:textId="77777777" w:rsidR="00CF439B" w:rsidRDefault="00CF439B" w:rsidP="00CF439B"/>
              <w:p w14:paraId="6DF78023" w14:textId="77777777" w:rsidR="00CF439B" w:rsidRDefault="00CF439B" w:rsidP="00CF439B"/>
              <w:p w14:paraId="4AFBA118" w14:textId="77777777" w:rsidR="00CF439B" w:rsidRDefault="00CF439B" w:rsidP="00CF439B"/>
              <w:p w14:paraId="32600297" w14:textId="77777777" w:rsidR="00CF439B" w:rsidRDefault="00CF439B" w:rsidP="00CF439B">
                <w:pPr>
                  <w:pStyle w:val="Content"/>
                </w:pPr>
                <w:r>
                  <w:t>Paste the screenshot of your output here</w:t>
                </w:r>
              </w:p>
              <w:p w14:paraId="4AB6EDFE" w14:textId="53479974" w:rsidR="00CF439B" w:rsidRDefault="00B6531E" w:rsidP="00544989">
                <w:pPr>
                  <w:pStyle w:val="ListParagraph"/>
                  <w:ind w:left="0"/>
                  <w:rPr>
                    <w:rFonts w:eastAsiaTheme="majorEastAsia" w:cstheme="majorBidi"/>
                    <w:color w:val="082A75" w:themeColor="text2"/>
                    <w:kern w:val="0"/>
                    <w:sz w:val="36"/>
                    <w:szCs w:val="26"/>
                    <w:lang w:val="en-US"/>
                    <w14:ligatures w14:val="none"/>
                  </w:rPr>
                </w:pPr>
                <w:r w:rsidRPr="00B6531E">
                  <w:rPr>
                    <w:rFonts w:eastAsiaTheme="majorEastAsia" w:cstheme="majorBidi"/>
                    <w:color w:val="082A75" w:themeColor="text2"/>
                    <w:kern w:val="0"/>
                    <w:sz w:val="36"/>
                    <w:szCs w:val="26"/>
                    <w:lang w:val="en-US"/>
                    <w14:ligatures w14:val="none"/>
                  </w:rPr>
                  <w:drawing>
                    <wp:inline distT="0" distB="0" distL="0" distR="0" wp14:anchorId="7CD6D47F" wp14:editId="58A318C7">
                      <wp:extent cx="4159464" cy="3626036"/>
                      <wp:effectExtent l="0" t="0" r="0" b="0"/>
                      <wp:docPr id="1825200647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25200647" name=""/>
                              <pic:cNvPicPr/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159464" cy="362603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6A7ECE82" w14:textId="77777777" w:rsidR="00D92FAC" w:rsidRDefault="00D92FAC" w:rsidP="00D92FAC">
                <w:pPr>
                  <w:pStyle w:val="Heading2"/>
                  <w:spacing w:after="0"/>
                </w:pPr>
                <w:bookmarkStart w:id="10" w:name="_Toc191859651"/>
                <w:r>
                  <w:lastRenderedPageBreak/>
                  <w:t>Repository (if applicable):</w:t>
                </w:r>
                <w:bookmarkEnd w:id="10"/>
              </w:p>
              <w:p w14:paraId="1DC53A5A" w14:textId="77777777" w:rsidR="00D92FAC" w:rsidRPr="00AE5B6A" w:rsidRDefault="00D92FAC" w:rsidP="00D92FAC">
                <w:pPr>
                  <w:pStyle w:val="ListParagraph"/>
                  <w:rPr>
                    <w:lang w:val="en-US"/>
                  </w:rPr>
                </w:pPr>
                <w:r w:rsidRPr="00013430">
                  <w:t>State your git repository and give a screenshot of the directory contents</w:t>
                </w:r>
                <w:r>
                  <w:t xml:space="preserve"> (if applicable)</w:t>
                </w:r>
              </w:p>
              <w:p w14:paraId="61D95AD7" w14:textId="77777777" w:rsidR="00D92FAC" w:rsidRDefault="00D92FAC" w:rsidP="00544989">
                <w:pPr>
                  <w:pStyle w:val="ListParagraph"/>
                  <w:ind w:left="0"/>
                  <w:rPr>
                    <w:rFonts w:eastAsiaTheme="majorEastAsia" w:cstheme="majorBidi"/>
                    <w:color w:val="082A75" w:themeColor="text2"/>
                    <w:kern w:val="0"/>
                    <w:sz w:val="36"/>
                    <w:szCs w:val="26"/>
                    <w:lang w:val="en-US"/>
                    <w14:ligatures w14:val="none"/>
                  </w:rPr>
                </w:pPr>
              </w:p>
              <w:p w14:paraId="1D3A4BEB" w14:textId="77777777" w:rsidR="00D92FAC" w:rsidRDefault="00D92FAC" w:rsidP="00544989">
                <w:pPr>
                  <w:pStyle w:val="ListParagraph"/>
                  <w:ind w:left="0"/>
                  <w:rPr>
                    <w:rFonts w:eastAsiaTheme="majorEastAsia" w:cstheme="majorBidi"/>
                    <w:color w:val="082A75" w:themeColor="text2"/>
                    <w:kern w:val="0"/>
                    <w:sz w:val="36"/>
                    <w:szCs w:val="26"/>
                    <w:lang w:val="en-US"/>
                    <w14:ligatures w14:val="none"/>
                  </w:rPr>
                </w:pPr>
              </w:p>
              <w:p w14:paraId="0D6BEDDB" w14:textId="77777777" w:rsidR="00D92FAC" w:rsidRDefault="00D92FAC" w:rsidP="00544989">
                <w:pPr>
                  <w:pStyle w:val="ListParagraph"/>
                  <w:ind w:left="0"/>
                  <w:rPr>
                    <w:rFonts w:eastAsiaTheme="majorEastAsia" w:cstheme="majorBidi"/>
                    <w:color w:val="082A75" w:themeColor="text2"/>
                    <w:kern w:val="0"/>
                    <w:sz w:val="36"/>
                    <w:szCs w:val="26"/>
                    <w:lang w:val="en-US"/>
                    <w14:ligatures w14:val="none"/>
                  </w:rPr>
                </w:pPr>
              </w:p>
              <w:p w14:paraId="47702C6A" w14:textId="77777777" w:rsidR="00D92FAC" w:rsidRDefault="00D92FAC" w:rsidP="00544989">
                <w:pPr>
                  <w:pStyle w:val="ListParagraph"/>
                  <w:ind w:left="0"/>
                  <w:rPr>
                    <w:rFonts w:eastAsiaTheme="majorEastAsia" w:cstheme="majorBidi"/>
                    <w:color w:val="082A75" w:themeColor="text2"/>
                    <w:kern w:val="0"/>
                    <w:sz w:val="36"/>
                    <w:szCs w:val="26"/>
                    <w:lang w:val="en-US"/>
                    <w14:ligatures w14:val="none"/>
                  </w:rPr>
                </w:pPr>
              </w:p>
              <w:p w14:paraId="75515C55" w14:textId="77777777" w:rsidR="00D92FAC" w:rsidRDefault="00D92FAC" w:rsidP="00544989">
                <w:pPr>
                  <w:pStyle w:val="ListParagraph"/>
                  <w:ind w:left="0"/>
                  <w:rPr>
                    <w:rFonts w:eastAsiaTheme="majorEastAsia" w:cstheme="majorBidi"/>
                    <w:color w:val="082A75" w:themeColor="text2"/>
                    <w:kern w:val="0"/>
                    <w:sz w:val="36"/>
                    <w:szCs w:val="26"/>
                    <w:lang w:val="en-US"/>
                    <w14:ligatures w14:val="none"/>
                  </w:rPr>
                </w:pPr>
              </w:p>
              <w:p w14:paraId="122EC828" w14:textId="3564C11E" w:rsidR="00544989" w:rsidRPr="00544989" w:rsidRDefault="00544989" w:rsidP="005D124D">
                <w:pPr>
                  <w:pStyle w:val="Heading2"/>
                </w:pPr>
                <w:bookmarkStart w:id="11" w:name="_Toc191859652"/>
                <w:r w:rsidRPr="00544989">
                  <w:t>Question #</w:t>
                </w:r>
                <w:r w:rsidRPr="00544989">
                  <w:t>3</w:t>
                </w:r>
                <w:r w:rsidRPr="00544989">
                  <w:t>:</w:t>
                </w:r>
              </w:p>
            </w:sdtContent>
          </w:sdt>
          <w:bookmarkEnd w:id="11" w:displacedByCustomXml="prev"/>
          <w:p w14:paraId="1DA4EED2" w14:textId="433CE520" w:rsidR="00D355A4" w:rsidRDefault="00D355A4" w:rsidP="00544989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3. Using the logic of Question2, develop an optical illusion of sphere. Name this file as Shapev2 and store it as version 2 in your git repository. Provide screenshot of </w:t>
            </w:r>
            <w:r>
              <w:rPr>
                <w:lang w:val="en-US"/>
              </w:rPr>
              <w:t>code,</w:t>
            </w:r>
            <w:r>
              <w:rPr>
                <w:lang w:val="en-US"/>
              </w:rPr>
              <w:t xml:space="preserve"> outputs, as well as a flowchart for your program</w:t>
            </w:r>
          </w:p>
          <w:p w14:paraId="28838A28" w14:textId="77777777" w:rsidR="00544989" w:rsidRDefault="00544989" w:rsidP="00D355A4">
            <w:pPr>
              <w:pStyle w:val="Heading2"/>
            </w:pPr>
          </w:p>
          <w:p w14:paraId="2317CC37" w14:textId="53CE32E6" w:rsidR="000059B5" w:rsidRDefault="00D355A4" w:rsidP="00D355A4">
            <w:pPr>
              <w:pStyle w:val="Heading2"/>
            </w:pPr>
            <w:bookmarkStart w:id="12" w:name="_Toc191859653"/>
            <w:r w:rsidRPr="003D700F">
              <w:t>Python Code:</w:t>
            </w:r>
            <w:bookmarkEnd w:id="12"/>
          </w:p>
          <w:p w14:paraId="3DCF9374" w14:textId="77777777" w:rsidR="00D355A4" w:rsidRDefault="00D355A4" w:rsidP="00FC51A4">
            <w:r>
              <w:t>Shapev2.py</w:t>
            </w:r>
          </w:p>
          <w:p w14:paraId="668567F3" w14:textId="77777777" w:rsidR="00D355A4" w:rsidRDefault="00D355A4" w:rsidP="00FC51A4"/>
          <w:p w14:paraId="776A7B16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import turtle </w:t>
            </w:r>
            <w:r w:rsidRPr="00D355A4">
              <w:rPr>
                <w:b w:val="0"/>
                <w:bCs/>
                <w:i/>
                <w:iCs/>
                <w:color w:val="0F0D29" w:themeColor="text1"/>
                <w:sz w:val="24"/>
                <w:szCs w:val="24"/>
              </w:rPr>
              <w:t>#Importing turtle</w:t>
            </w:r>
          </w:p>
          <w:p w14:paraId="4B00E564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</w:p>
          <w:p w14:paraId="7C6D0477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i/>
                <w:iCs/>
                <w:color w:val="0F0D29" w:themeColor="text1"/>
                <w:sz w:val="24"/>
                <w:szCs w:val="24"/>
              </w:rPr>
              <w:t>#Method to draw sphere</w:t>
            </w:r>
          </w:p>
          <w:p w14:paraId="7D5152F2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def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draw_circle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,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line_color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,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fill_color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,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circle_radius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,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value_to_decrease_circle_size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):</w:t>
            </w:r>
          </w:p>
          <w:p w14:paraId="33E808B9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</w:p>
          <w:p w14:paraId="67A36FF4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my_turtle.color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line_color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,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fill_color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)</w:t>
            </w:r>
          </w:p>
          <w:p w14:paraId="040AE02D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my_turtle.begin_fill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()</w:t>
            </w:r>
          </w:p>
          <w:p w14:paraId="3046CD7B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my_turtle.circle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circle_radius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- (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value_to_decrease_circle_size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))</w:t>
            </w:r>
          </w:p>
          <w:p w14:paraId="2745A4D4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my_turtle.end_fill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()</w:t>
            </w:r>
          </w:p>
          <w:p w14:paraId="35D114E2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</w:p>
          <w:p w14:paraId="311B00F6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i/>
                <w:iCs/>
                <w:color w:val="0F0D29" w:themeColor="text1"/>
                <w:sz w:val="24"/>
                <w:szCs w:val="24"/>
              </w:rPr>
              <w:t>#Setting up the turtle screen</w:t>
            </w:r>
          </w:p>
          <w:p w14:paraId="7400B58E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wn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=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turtle.Screen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()</w:t>
            </w:r>
          </w:p>
          <w:p w14:paraId="5A4200C5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=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turtle.Turtle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()</w:t>
            </w:r>
          </w:p>
          <w:p w14:paraId="31246CE5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my_turtle.shape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()</w:t>
            </w:r>
          </w:p>
          <w:p w14:paraId="5D72532C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i/>
                <w:iCs/>
                <w:color w:val="0F0D29" w:themeColor="text1"/>
                <w:sz w:val="24"/>
                <w:szCs w:val="24"/>
              </w:rPr>
              <w:t>#Printing circles of two different sizes to show a sphere feeling</w:t>
            </w:r>
          </w:p>
          <w:p w14:paraId="05EDB1DA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for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i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in range(50):</w:t>
            </w:r>
          </w:p>
          <w:p w14:paraId="0ACCBD22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if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i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% 2 == 0:</w:t>
            </w:r>
          </w:p>
          <w:p w14:paraId="6B807905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my_turtle.penup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()</w:t>
            </w:r>
          </w:p>
          <w:p w14:paraId="3AAFB372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lastRenderedPageBreak/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my_turtle.left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(90)</w:t>
            </w:r>
          </w:p>
          <w:p w14:paraId="0183F55C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my_turtle.forward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(150)</w:t>
            </w:r>
          </w:p>
          <w:p w14:paraId="3E686ED6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my_turtle.left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(90)</w:t>
            </w:r>
            <w:r w:rsidRPr="00D355A4">
              <w:rPr>
                <w:b w:val="0"/>
                <w:bCs/>
                <w:i/>
                <w:iCs/>
                <w:color w:val="0F0D29" w:themeColor="text1"/>
                <w:sz w:val="24"/>
                <w:szCs w:val="24"/>
              </w:rPr>
              <w:t>#</w:t>
            </w:r>
          </w:p>
          <w:p w14:paraId="4770EC39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my_turtle.forward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(150)</w:t>
            </w:r>
          </w:p>
          <w:p w14:paraId="52231BE6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my_turtle.pendown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()</w:t>
            </w:r>
          </w:p>
          <w:p w14:paraId="27F2348D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if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i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% 20  == 0:</w:t>
            </w:r>
          </w:p>
          <w:p w14:paraId="11D6D194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draw_circle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my_turtle,"#FFFFCB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", "#FFFFCB", 100,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i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)</w:t>
            </w:r>
          </w:p>
          <w:p w14:paraId="7932D1C3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else:   </w:t>
            </w:r>
          </w:p>
          <w:p w14:paraId="2DA60C1E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draw_circle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(my_turtle,"#FFFF01", "#FFFF01", 100,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i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)</w:t>
            </w:r>
          </w:p>
          <w:p w14:paraId="562BB27D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</w:p>
          <w:p w14:paraId="656B4C36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    else:</w:t>
            </w:r>
          </w:p>
          <w:p w14:paraId="6057958C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my_turtle.penup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()</w:t>
            </w:r>
          </w:p>
          <w:p w14:paraId="1B110536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my_turtle.left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(90)</w:t>
            </w:r>
          </w:p>
          <w:p w14:paraId="7701AAED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my_turtle.forward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(150)</w:t>
            </w:r>
          </w:p>
          <w:p w14:paraId="16073CC9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my_turtle.left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(90)</w:t>
            </w:r>
            <w:r w:rsidRPr="00D355A4">
              <w:rPr>
                <w:b w:val="0"/>
                <w:bCs/>
                <w:i/>
                <w:iCs/>
                <w:color w:val="0F0D29" w:themeColor="text1"/>
                <w:sz w:val="24"/>
                <w:szCs w:val="24"/>
              </w:rPr>
              <w:t>#</w:t>
            </w:r>
          </w:p>
          <w:p w14:paraId="2EB3BA12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my_turtle.forward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(150)</w:t>
            </w:r>
          </w:p>
          <w:p w14:paraId="3FF61038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my_turtle.pendown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()</w:t>
            </w:r>
          </w:p>
          <w:p w14:paraId="5DD8F95A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if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i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% 3 == 0 or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i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% 5  or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i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 % 7== 0:</w:t>
            </w:r>
          </w:p>
          <w:p w14:paraId="67E2D6B2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draw_circle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(my_turtle,"#FF4500", "#FF4500", 50,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i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)</w:t>
            </w:r>
          </w:p>
          <w:p w14:paraId="0453652D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        else:</w:t>
            </w:r>
          </w:p>
          <w:p w14:paraId="0E5D2227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           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draw_circle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 xml:space="preserve">(my_turtle,"#FF7F50", "#FF7F50", 50, </w:t>
            </w: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i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)</w:t>
            </w:r>
          </w:p>
          <w:p w14:paraId="25F3EB7D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my_turtle.shape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()</w:t>
            </w:r>
          </w:p>
          <w:p w14:paraId="199DF287" w14:textId="77777777" w:rsidR="00D355A4" w:rsidRPr="00D355A4" w:rsidRDefault="00D355A4" w:rsidP="00D355A4">
            <w:pPr>
              <w:rPr>
                <w:b w:val="0"/>
                <w:bCs/>
                <w:color w:val="0F0D29" w:themeColor="text1"/>
                <w:sz w:val="24"/>
                <w:szCs w:val="24"/>
              </w:rPr>
            </w:pPr>
            <w:proofErr w:type="spellStart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wn.exitonclick</w:t>
            </w:r>
            <w:proofErr w:type="spellEnd"/>
            <w:r w:rsidRPr="00D355A4">
              <w:rPr>
                <w:b w:val="0"/>
                <w:bCs/>
                <w:color w:val="0F0D29" w:themeColor="text1"/>
                <w:sz w:val="24"/>
                <w:szCs w:val="24"/>
              </w:rPr>
              <w:t>()</w:t>
            </w:r>
          </w:p>
          <w:p w14:paraId="0D405C4C" w14:textId="77777777" w:rsidR="00D355A4" w:rsidRDefault="00D355A4" w:rsidP="00FC51A4"/>
          <w:p w14:paraId="1AF9050C" w14:textId="77777777" w:rsidR="00D355A4" w:rsidRDefault="00D355A4" w:rsidP="00D355A4">
            <w:pPr>
              <w:pStyle w:val="Heading2"/>
              <w:spacing w:after="0"/>
            </w:pPr>
            <w:bookmarkStart w:id="13" w:name="_Toc191859654"/>
            <w:r w:rsidRPr="003D700F">
              <w:lastRenderedPageBreak/>
              <w:t>Flowchart (if applicable):</w:t>
            </w:r>
            <w:bookmarkEnd w:id="13"/>
          </w:p>
          <w:p w14:paraId="6A744FC1" w14:textId="26B8E043" w:rsidR="00D92FAC" w:rsidRPr="00D92FAC" w:rsidRDefault="00D92FAC" w:rsidP="00D92FAC">
            <w:r w:rsidRPr="00D92FAC">
              <w:drawing>
                <wp:inline distT="0" distB="0" distL="0" distR="0" wp14:anchorId="1D803259" wp14:editId="1AF0059E">
                  <wp:extent cx="5702593" cy="5207268"/>
                  <wp:effectExtent l="0" t="0" r="0" b="0"/>
                  <wp:docPr id="10657338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73385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2593" cy="5207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B7CB12" w14:textId="77777777" w:rsidR="00D355A4" w:rsidRDefault="00D355A4" w:rsidP="00FC51A4"/>
          <w:p w14:paraId="4B9DBEB3" w14:textId="77777777" w:rsidR="00D355A4" w:rsidRDefault="00D355A4" w:rsidP="00FC51A4"/>
          <w:p w14:paraId="703777BA" w14:textId="77777777" w:rsidR="00D355A4" w:rsidRDefault="00D355A4" w:rsidP="00FC51A4"/>
          <w:p w14:paraId="6C661D87" w14:textId="078076A3" w:rsidR="00D355A4" w:rsidRDefault="00D355A4" w:rsidP="00D355A4">
            <w:pPr>
              <w:pStyle w:val="Content"/>
            </w:pPr>
            <w:r>
              <w:t>Paste the screenshot of your output here</w:t>
            </w:r>
          </w:p>
          <w:p w14:paraId="168EEA94" w14:textId="77777777" w:rsidR="00D355A4" w:rsidRDefault="00D355A4" w:rsidP="00FC51A4"/>
          <w:p w14:paraId="6E7F646A" w14:textId="77777777" w:rsidR="00D355A4" w:rsidRDefault="00D355A4" w:rsidP="00FC51A4">
            <w:r w:rsidRPr="00D355A4">
              <w:lastRenderedPageBreak/>
              <w:drawing>
                <wp:inline distT="0" distB="0" distL="0" distR="0" wp14:anchorId="7141C142" wp14:editId="02A0006F">
                  <wp:extent cx="3283119" cy="2692538"/>
                  <wp:effectExtent l="0" t="0" r="0" b="0"/>
                  <wp:docPr id="15449310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93104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119" cy="269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CD26C0" w14:textId="77777777" w:rsidR="00CF439B" w:rsidRDefault="00CF439B" w:rsidP="00FC51A4"/>
          <w:p w14:paraId="6D5464F8" w14:textId="77777777" w:rsidR="00CF439B" w:rsidRDefault="00CF439B" w:rsidP="00CF439B">
            <w:pPr>
              <w:pStyle w:val="Heading2"/>
              <w:spacing w:after="0"/>
            </w:pPr>
            <w:bookmarkStart w:id="14" w:name="_Toc191859655"/>
            <w:r>
              <w:t>Repository (if applicable):</w:t>
            </w:r>
            <w:bookmarkEnd w:id="14"/>
          </w:p>
          <w:p w14:paraId="5B816843" w14:textId="77777777" w:rsidR="00CF439B" w:rsidRDefault="00CF439B" w:rsidP="00F11E98">
            <w:pPr>
              <w:pStyle w:val="ListParagraph"/>
            </w:pPr>
            <w:r w:rsidRPr="00013430">
              <w:t>State your git repository and give a screenshot of the directory contents</w:t>
            </w:r>
            <w:r>
              <w:t xml:space="preserve"> (if applicable)</w:t>
            </w:r>
          </w:p>
          <w:p w14:paraId="53816246" w14:textId="77777777" w:rsidR="00F11E98" w:rsidRDefault="00F11E98" w:rsidP="00F11E98">
            <w:pPr>
              <w:pStyle w:val="ListParagraph"/>
            </w:pPr>
          </w:p>
          <w:p w14:paraId="768962AE" w14:textId="77777777" w:rsidR="00F11E98" w:rsidRDefault="00F11E98" w:rsidP="005D124D">
            <w:pPr>
              <w:pStyle w:val="Heading2"/>
            </w:pPr>
            <w:bookmarkStart w:id="15" w:name="_Toc191859656"/>
            <w:r w:rsidRPr="00F11E98">
              <w:t>Question 4:</w:t>
            </w:r>
            <w:bookmarkEnd w:id="15"/>
          </w:p>
          <w:p w14:paraId="07AB5484" w14:textId="552024B0" w:rsidR="00C338C3" w:rsidRPr="00F11E98" w:rsidRDefault="00C338C3" w:rsidP="00F11E98">
            <w:pPr>
              <w:pStyle w:val="ListParagraph"/>
              <w:ind w:left="0"/>
              <w:rPr>
                <w:rFonts w:eastAsiaTheme="majorEastAsia" w:cstheme="majorBidi"/>
                <w:color w:val="082A75" w:themeColor="text2"/>
                <w:kern w:val="0"/>
                <w:sz w:val="36"/>
                <w:szCs w:val="26"/>
                <w:lang w:val="en-US"/>
                <w14:ligatures w14:val="none"/>
              </w:rPr>
            </w:pPr>
          </w:p>
        </w:tc>
      </w:tr>
      <w:tr w:rsidR="00224D66" w14:paraId="6F6AFD66" w14:textId="77777777" w:rsidTr="008B08E3">
        <w:trPr>
          <w:trHeight w:val="5931"/>
        </w:trPr>
        <w:tc>
          <w:tcPr>
            <w:tcW w:w="10656" w:type="dxa"/>
          </w:tcPr>
          <w:p w14:paraId="3B5C92AD" w14:textId="76997171" w:rsidR="00C338C3" w:rsidRPr="008960E1" w:rsidRDefault="00F11E98" w:rsidP="00C338C3">
            <w:pPr>
              <w:pStyle w:val="ListParagraph"/>
              <w:numPr>
                <w:ilvl w:val="0"/>
                <w:numId w:val="8"/>
              </w:numPr>
              <w:ind w:left="0" w:firstLine="50"/>
            </w:pPr>
            <w:r w:rsidRPr="008960E1">
              <w:lastRenderedPageBreak/>
              <w:t>You are required to implement an Account Management System using Object-Oriented Programming (OOP) principles in Python. The system will involve three primary classes: Account, Checking, and Savings, along with an additional Person class that interacts with the account.</w:t>
            </w:r>
          </w:p>
          <w:p w14:paraId="081B6B5C" w14:textId="77777777" w:rsidR="00F11E98" w:rsidRPr="00F11E98" w:rsidRDefault="00F11E98" w:rsidP="00F11E98">
            <w:pPr>
              <w:ind w:left="360"/>
              <w:rPr>
                <w:b w:val="0"/>
                <w:color w:val="0F0D29" w:themeColor="text1"/>
                <w:sz w:val="24"/>
                <w:szCs w:val="24"/>
              </w:rPr>
            </w:pPr>
            <w:r w:rsidRPr="00F11E98">
              <w:rPr>
                <w:b w:val="0"/>
                <w:color w:val="0F0D29" w:themeColor="text1"/>
                <w:sz w:val="24"/>
                <w:szCs w:val="24"/>
              </w:rPr>
              <w:t>Account (Parent Class)</w:t>
            </w:r>
          </w:p>
          <w:p w14:paraId="1EF26AA9" w14:textId="77777777" w:rsidR="00F11E98" w:rsidRPr="00F11E98" w:rsidRDefault="00F11E98" w:rsidP="00F11E98">
            <w:pPr>
              <w:ind w:left="360"/>
              <w:rPr>
                <w:b w:val="0"/>
                <w:color w:val="0F0D29" w:themeColor="text1"/>
                <w:sz w:val="24"/>
                <w:szCs w:val="24"/>
              </w:rPr>
            </w:pPr>
            <w:r w:rsidRPr="00F11E98">
              <w:rPr>
                <w:b w:val="0"/>
                <w:color w:val="0F0D29" w:themeColor="text1"/>
                <w:sz w:val="24"/>
                <w:szCs w:val="24"/>
              </w:rPr>
              <w:t>Attributes:</w:t>
            </w:r>
          </w:p>
          <w:p w14:paraId="54F29EC0" w14:textId="77777777" w:rsidR="00F11E98" w:rsidRPr="00F11E98" w:rsidRDefault="00F11E98" w:rsidP="00F11E98">
            <w:pPr>
              <w:ind w:left="720"/>
              <w:rPr>
                <w:b w:val="0"/>
                <w:color w:val="0F0D29" w:themeColor="text1"/>
                <w:sz w:val="24"/>
                <w:szCs w:val="24"/>
              </w:rPr>
            </w:pPr>
            <w:r w:rsidRPr="00F11E98">
              <w:rPr>
                <w:b w:val="0"/>
                <w:color w:val="0F0D29" w:themeColor="text1"/>
                <w:sz w:val="24"/>
                <w:szCs w:val="24"/>
              </w:rPr>
              <w:t>Acct_type: Represents the type of account (e.g., "Checking" or "Savings").</w:t>
            </w:r>
          </w:p>
          <w:p w14:paraId="7AC0FEEB" w14:textId="77777777" w:rsidR="00F11E98" w:rsidRPr="00F11E98" w:rsidRDefault="00F11E98" w:rsidP="00F11E98">
            <w:pPr>
              <w:ind w:left="720"/>
              <w:rPr>
                <w:b w:val="0"/>
                <w:color w:val="0F0D29" w:themeColor="text1"/>
                <w:sz w:val="24"/>
                <w:szCs w:val="24"/>
              </w:rPr>
            </w:pPr>
            <w:proofErr w:type="spellStart"/>
            <w:r w:rsidRPr="00F11E98">
              <w:rPr>
                <w:b w:val="0"/>
                <w:color w:val="0F0D29" w:themeColor="text1"/>
                <w:sz w:val="24"/>
                <w:szCs w:val="24"/>
              </w:rPr>
              <w:t>min_balance</w:t>
            </w:r>
            <w:proofErr w:type="spellEnd"/>
            <w:r w:rsidRPr="00F11E98">
              <w:rPr>
                <w:b w:val="0"/>
                <w:color w:val="0F0D29" w:themeColor="text1"/>
                <w:sz w:val="24"/>
                <w:szCs w:val="24"/>
              </w:rPr>
              <w:t>: A minimum balance requirement (default: 500).</w:t>
            </w:r>
          </w:p>
          <w:p w14:paraId="59006F09" w14:textId="77777777" w:rsidR="00F11E98" w:rsidRPr="00F11E98" w:rsidRDefault="00F11E98" w:rsidP="00F11E98">
            <w:pPr>
              <w:ind w:left="720"/>
              <w:rPr>
                <w:b w:val="0"/>
                <w:color w:val="0F0D29" w:themeColor="text1"/>
                <w:sz w:val="24"/>
                <w:szCs w:val="24"/>
              </w:rPr>
            </w:pPr>
            <w:proofErr w:type="spellStart"/>
            <w:r w:rsidRPr="00F11E98">
              <w:rPr>
                <w:b w:val="0"/>
                <w:color w:val="0F0D29" w:themeColor="text1"/>
                <w:sz w:val="24"/>
                <w:szCs w:val="24"/>
              </w:rPr>
              <w:t>current_balance</w:t>
            </w:r>
            <w:proofErr w:type="spellEnd"/>
            <w:r w:rsidRPr="00F11E98">
              <w:rPr>
                <w:b w:val="0"/>
                <w:color w:val="0F0D29" w:themeColor="text1"/>
                <w:sz w:val="24"/>
                <w:szCs w:val="24"/>
              </w:rPr>
              <w:t>: Stores the current account balance.</w:t>
            </w:r>
          </w:p>
          <w:p w14:paraId="00B09B3E" w14:textId="77777777" w:rsidR="00F11E98" w:rsidRPr="00F11E98" w:rsidRDefault="00F11E98" w:rsidP="00F11E98">
            <w:pPr>
              <w:ind w:left="360"/>
              <w:rPr>
                <w:b w:val="0"/>
                <w:color w:val="0F0D29" w:themeColor="text1"/>
                <w:sz w:val="24"/>
                <w:szCs w:val="24"/>
              </w:rPr>
            </w:pPr>
            <w:r w:rsidRPr="00F11E98">
              <w:rPr>
                <w:b w:val="0"/>
                <w:color w:val="0F0D29" w:themeColor="text1"/>
                <w:sz w:val="24"/>
                <w:szCs w:val="24"/>
              </w:rPr>
              <w:t>Methods:</w:t>
            </w:r>
          </w:p>
          <w:p w14:paraId="12404D60" w14:textId="77777777" w:rsidR="00F11E98" w:rsidRPr="00F11E98" w:rsidRDefault="00F11E98" w:rsidP="00F11E98">
            <w:pPr>
              <w:ind w:left="720"/>
              <w:rPr>
                <w:b w:val="0"/>
                <w:color w:val="0F0D29" w:themeColor="text1"/>
                <w:sz w:val="24"/>
                <w:szCs w:val="24"/>
              </w:rPr>
            </w:pPr>
            <w:r w:rsidRPr="00F11E98">
              <w:rPr>
                <w:b w:val="0"/>
                <w:color w:val="0F0D29" w:themeColor="text1"/>
                <w:sz w:val="24"/>
                <w:szCs w:val="24"/>
              </w:rPr>
              <w:t xml:space="preserve">withdraw(amount): Decrements </w:t>
            </w:r>
            <w:proofErr w:type="spellStart"/>
            <w:r w:rsidRPr="00F11E98">
              <w:rPr>
                <w:b w:val="0"/>
                <w:color w:val="0F0D29" w:themeColor="text1"/>
                <w:sz w:val="24"/>
                <w:szCs w:val="24"/>
              </w:rPr>
              <w:t>current_balance</w:t>
            </w:r>
            <w:proofErr w:type="spellEnd"/>
            <w:r w:rsidRPr="00F11E98">
              <w:rPr>
                <w:b w:val="0"/>
                <w:color w:val="0F0D29" w:themeColor="text1"/>
                <w:sz w:val="24"/>
                <w:szCs w:val="24"/>
              </w:rPr>
              <w:t xml:space="preserve"> by amount. If the balance goes negative, it should check if the overdraft limit is exceeded.</w:t>
            </w:r>
          </w:p>
          <w:p w14:paraId="47E52A07" w14:textId="77777777" w:rsidR="00F11E98" w:rsidRPr="00F11E98" w:rsidRDefault="00F11E98" w:rsidP="00F11E98">
            <w:pPr>
              <w:ind w:left="720"/>
              <w:rPr>
                <w:b w:val="0"/>
                <w:color w:val="0F0D29" w:themeColor="text1"/>
                <w:sz w:val="24"/>
                <w:szCs w:val="24"/>
              </w:rPr>
            </w:pPr>
            <w:r w:rsidRPr="00F11E98">
              <w:rPr>
                <w:b w:val="0"/>
                <w:color w:val="0F0D29" w:themeColor="text1"/>
                <w:sz w:val="24"/>
                <w:szCs w:val="24"/>
              </w:rPr>
              <w:t xml:space="preserve">deposit(amount): Increments </w:t>
            </w:r>
            <w:proofErr w:type="spellStart"/>
            <w:r w:rsidRPr="00F11E98">
              <w:rPr>
                <w:b w:val="0"/>
                <w:color w:val="0F0D29" w:themeColor="text1"/>
                <w:sz w:val="24"/>
                <w:szCs w:val="24"/>
              </w:rPr>
              <w:t>current_balance</w:t>
            </w:r>
            <w:proofErr w:type="spellEnd"/>
            <w:r w:rsidRPr="00F11E98">
              <w:rPr>
                <w:b w:val="0"/>
                <w:color w:val="0F0D29" w:themeColor="text1"/>
                <w:sz w:val="24"/>
                <w:szCs w:val="24"/>
              </w:rPr>
              <w:t xml:space="preserve"> by amount.</w:t>
            </w:r>
          </w:p>
          <w:p w14:paraId="3D8A1ED4" w14:textId="77777777" w:rsidR="00F11E98" w:rsidRPr="00F11E98" w:rsidRDefault="00F11E98" w:rsidP="00F11E98">
            <w:pPr>
              <w:ind w:left="360"/>
              <w:rPr>
                <w:b w:val="0"/>
                <w:color w:val="0F0D29" w:themeColor="text1"/>
                <w:sz w:val="24"/>
                <w:szCs w:val="24"/>
              </w:rPr>
            </w:pPr>
            <w:r w:rsidRPr="00F11E98">
              <w:rPr>
                <w:b w:val="0"/>
                <w:color w:val="0F0D29" w:themeColor="text1"/>
                <w:sz w:val="24"/>
                <w:szCs w:val="24"/>
              </w:rPr>
              <w:t>Checking (Child Class of Account)</w:t>
            </w:r>
          </w:p>
          <w:p w14:paraId="76CD89B9" w14:textId="77777777" w:rsidR="00F11E98" w:rsidRPr="00F11E98" w:rsidRDefault="00F11E98" w:rsidP="00F11E98">
            <w:pPr>
              <w:ind w:left="720"/>
              <w:rPr>
                <w:b w:val="0"/>
                <w:color w:val="0F0D29" w:themeColor="text1"/>
                <w:sz w:val="24"/>
                <w:szCs w:val="24"/>
              </w:rPr>
            </w:pPr>
            <w:r w:rsidRPr="00F11E98">
              <w:rPr>
                <w:b w:val="0"/>
                <w:color w:val="0F0D29" w:themeColor="text1"/>
                <w:sz w:val="24"/>
                <w:szCs w:val="24"/>
              </w:rPr>
              <w:t>Additional Attributes:</w:t>
            </w:r>
          </w:p>
          <w:p w14:paraId="46296ED3" w14:textId="77777777" w:rsidR="00F11E98" w:rsidRPr="00F11E98" w:rsidRDefault="00F11E98" w:rsidP="00F11E98">
            <w:pPr>
              <w:ind w:left="1440"/>
              <w:rPr>
                <w:b w:val="0"/>
                <w:color w:val="0F0D29" w:themeColor="text1"/>
                <w:sz w:val="24"/>
                <w:szCs w:val="24"/>
              </w:rPr>
            </w:pPr>
            <w:proofErr w:type="spellStart"/>
            <w:r w:rsidRPr="00F11E98">
              <w:rPr>
                <w:b w:val="0"/>
                <w:color w:val="0F0D29" w:themeColor="text1"/>
                <w:sz w:val="24"/>
                <w:szCs w:val="24"/>
              </w:rPr>
              <w:t>over_draft</w:t>
            </w:r>
            <w:proofErr w:type="spellEnd"/>
            <w:r w:rsidRPr="00F11E98">
              <w:rPr>
                <w:b w:val="0"/>
                <w:color w:val="0F0D29" w:themeColor="text1"/>
                <w:sz w:val="24"/>
                <w:szCs w:val="24"/>
              </w:rPr>
              <w:t>: Set to 1000 (overdraft limit).</w:t>
            </w:r>
          </w:p>
          <w:p w14:paraId="3E8D6ECB" w14:textId="77777777" w:rsidR="00F11E98" w:rsidRPr="00F11E98" w:rsidRDefault="00F11E98" w:rsidP="00F11E98">
            <w:pPr>
              <w:ind w:left="1440"/>
              <w:rPr>
                <w:b w:val="0"/>
                <w:color w:val="0F0D29" w:themeColor="text1"/>
                <w:sz w:val="24"/>
                <w:szCs w:val="24"/>
              </w:rPr>
            </w:pPr>
            <w:r w:rsidRPr="00F11E98">
              <w:rPr>
                <w:b w:val="0"/>
                <w:color w:val="0F0D29" w:themeColor="text1"/>
                <w:sz w:val="24"/>
                <w:szCs w:val="24"/>
              </w:rPr>
              <w:t>Inherits the withdraw and deposit methods.</w:t>
            </w:r>
          </w:p>
          <w:p w14:paraId="52E028ED" w14:textId="77777777" w:rsidR="00F11E98" w:rsidRPr="00F11E98" w:rsidRDefault="00F11E98" w:rsidP="00F11E98">
            <w:pPr>
              <w:ind w:left="360"/>
              <w:rPr>
                <w:b w:val="0"/>
                <w:color w:val="0F0D29" w:themeColor="text1"/>
                <w:sz w:val="24"/>
                <w:szCs w:val="24"/>
              </w:rPr>
            </w:pPr>
            <w:r w:rsidRPr="00F11E98">
              <w:rPr>
                <w:b w:val="0"/>
                <w:color w:val="0F0D29" w:themeColor="text1"/>
                <w:sz w:val="24"/>
                <w:szCs w:val="24"/>
              </w:rPr>
              <w:t>Savings (Child Class of Account)</w:t>
            </w:r>
          </w:p>
          <w:p w14:paraId="7C8EFB5D" w14:textId="77777777" w:rsidR="00F11E98" w:rsidRPr="00F11E98" w:rsidRDefault="00F11E98" w:rsidP="00F11E98">
            <w:pPr>
              <w:ind w:left="720"/>
              <w:rPr>
                <w:b w:val="0"/>
                <w:color w:val="0F0D29" w:themeColor="text1"/>
                <w:sz w:val="24"/>
                <w:szCs w:val="24"/>
              </w:rPr>
            </w:pPr>
            <w:r w:rsidRPr="00F11E98">
              <w:rPr>
                <w:b w:val="0"/>
                <w:color w:val="0F0D29" w:themeColor="text1"/>
                <w:sz w:val="24"/>
                <w:szCs w:val="24"/>
              </w:rPr>
              <w:lastRenderedPageBreak/>
              <w:t>Additional Attributes:</w:t>
            </w:r>
          </w:p>
          <w:p w14:paraId="144E14E0" w14:textId="77777777" w:rsidR="00F11E98" w:rsidRPr="00F11E98" w:rsidRDefault="00F11E98" w:rsidP="00F11E98">
            <w:pPr>
              <w:ind w:left="720"/>
              <w:rPr>
                <w:b w:val="0"/>
                <w:color w:val="0F0D29" w:themeColor="text1"/>
                <w:sz w:val="24"/>
                <w:szCs w:val="24"/>
              </w:rPr>
            </w:pPr>
            <w:proofErr w:type="spellStart"/>
            <w:r w:rsidRPr="00F11E98">
              <w:rPr>
                <w:b w:val="0"/>
                <w:color w:val="0F0D29" w:themeColor="text1"/>
                <w:sz w:val="24"/>
                <w:szCs w:val="24"/>
              </w:rPr>
              <w:t>over_draft</w:t>
            </w:r>
            <w:proofErr w:type="spellEnd"/>
            <w:r w:rsidRPr="00F11E98">
              <w:rPr>
                <w:b w:val="0"/>
                <w:color w:val="0F0D29" w:themeColor="text1"/>
                <w:sz w:val="24"/>
                <w:szCs w:val="24"/>
              </w:rPr>
              <w:t>: Set to 1200 (overdraft limit).</w:t>
            </w:r>
          </w:p>
          <w:p w14:paraId="1283930B" w14:textId="77777777" w:rsidR="00F11E98" w:rsidRPr="00F11E98" w:rsidRDefault="00F11E98" w:rsidP="00F11E98">
            <w:pPr>
              <w:ind w:left="720"/>
              <w:rPr>
                <w:b w:val="0"/>
                <w:color w:val="0F0D29" w:themeColor="text1"/>
                <w:sz w:val="24"/>
                <w:szCs w:val="24"/>
              </w:rPr>
            </w:pPr>
            <w:r w:rsidRPr="00F11E98">
              <w:rPr>
                <w:b w:val="0"/>
                <w:color w:val="0F0D29" w:themeColor="text1"/>
                <w:sz w:val="24"/>
                <w:szCs w:val="24"/>
              </w:rPr>
              <w:t>Additional Methods:</w:t>
            </w:r>
          </w:p>
          <w:p w14:paraId="5CACD347" w14:textId="77777777" w:rsidR="00F11E98" w:rsidRPr="00F11E98" w:rsidRDefault="00F11E98" w:rsidP="00F11E98">
            <w:pPr>
              <w:ind w:left="360"/>
              <w:rPr>
                <w:b w:val="0"/>
                <w:color w:val="0F0D29" w:themeColor="text1"/>
                <w:sz w:val="24"/>
                <w:szCs w:val="24"/>
              </w:rPr>
            </w:pPr>
            <w:r w:rsidRPr="00F11E98">
              <w:rPr>
                <w:b w:val="0"/>
                <w:color w:val="0F0D29" w:themeColor="text1"/>
                <w:sz w:val="24"/>
                <w:szCs w:val="24"/>
              </w:rPr>
              <w:t xml:space="preserve">profit(): Increments </w:t>
            </w:r>
            <w:proofErr w:type="spellStart"/>
            <w:r w:rsidRPr="00F11E98">
              <w:rPr>
                <w:b w:val="0"/>
                <w:color w:val="0F0D29" w:themeColor="text1"/>
                <w:sz w:val="24"/>
                <w:szCs w:val="24"/>
              </w:rPr>
              <w:t>current_balance</w:t>
            </w:r>
            <w:proofErr w:type="spellEnd"/>
            <w:r w:rsidRPr="00F11E98">
              <w:rPr>
                <w:b w:val="0"/>
                <w:color w:val="0F0D29" w:themeColor="text1"/>
                <w:sz w:val="24"/>
                <w:szCs w:val="24"/>
              </w:rPr>
              <w:t xml:space="preserve"> by 15% (profit is credited periodically).</w:t>
            </w:r>
          </w:p>
          <w:p w14:paraId="6D32332A" w14:textId="77777777" w:rsidR="00F11E98" w:rsidRPr="00F11E98" w:rsidRDefault="00F11E98" w:rsidP="00F11E98">
            <w:pPr>
              <w:ind w:left="360"/>
              <w:rPr>
                <w:b w:val="0"/>
                <w:color w:val="0F0D29" w:themeColor="text1"/>
                <w:sz w:val="24"/>
                <w:szCs w:val="24"/>
              </w:rPr>
            </w:pPr>
            <w:r w:rsidRPr="00F11E98">
              <w:rPr>
                <w:b w:val="0"/>
                <w:color w:val="0F0D29" w:themeColor="text1"/>
                <w:sz w:val="24"/>
                <w:szCs w:val="24"/>
              </w:rPr>
              <w:t>Person Class</w:t>
            </w:r>
          </w:p>
          <w:p w14:paraId="39E1D36F" w14:textId="77777777" w:rsidR="00F11E98" w:rsidRPr="00F11E98" w:rsidRDefault="00F11E98" w:rsidP="00F11E98">
            <w:pPr>
              <w:ind w:left="360"/>
              <w:rPr>
                <w:b w:val="0"/>
                <w:color w:val="0F0D29" w:themeColor="text1"/>
                <w:sz w:val="24"/>
                <w:szCs w:val="24"/>
              </w:rPr>
            </w:pPr>
            <w:r w:rsidRPr="00F11E98">
              <w:rPr>
                <w:b w:val="0"/>
                <w:color w:val="0F0D29" w:themeColor="text1"/>
                <w:sz w:val="24"/>
                <w:szCs w:val="24"/>
              </w:rPr>
              <w:t>Attributes:</w:t>
            </w:r>
          </w:p>
          <w:p w14:paraId="277928DC" w14:textId="77777777" w:rsidR="00F11E98" w:rsidRPr="00F11E98" w:rsidRDefault="00F11E98" w:rsidP="00F11E98">
            <w:pPr>
              <w:ind w:left="720"/>
              <w:rPr>
                <w:b w:val="0"/>
                <w:color w:val="0F0D29" w:themeColor="text1"/>
                <w:sz w:val="24"/>
                <w:szCs w:val="24"/>
              </w:rPr>
            </w:pPr>
            <w:r w:rsidRPr="00F11E98">
              <w:rPr>
                <w:b w:val="0"/>
                <w:color w:val="0F0D29" w:themeColor="text1"/>
                <w:sz w:val="24"/>
                <w:szCs w:val="24"/>
              </w:rPr>
              <w:t>name: Stores the name of the person.</w:t>
            </w:r>
          </w:p>
          <w:p w14:paraId="6E214A19" w14:textId="77777777" w:rsidR="00F11E98" w:rsidRPr="00F11E98" w:rsidRDefault="00F11E98" w:rsidP="00F11E98">
            <w:pPr>
              <w:ind w:left="720"/>
              <w:rPr>
                <w:b w:val="0"/>
                <w:color w:val="0F0D29" w:themeColor="text1"/>
                <w:sz w:val="24"/>
                <w:szCs w:val="24"/>
              </w:rPr>
            </w:pPr>
            <w:r w:rsidRPr="00F11E98">
              <w:rPr>
                <w:b w:val="0"/>
                <w:color w:val="0F0D29" w:themeColor="text1"/>
                <w:sz w:val="24"/>
                <w:szCs w:val="24"/>
              </w:rPr>
              <w:t>account: An instance of either Checking or Savings.</w:t>
            </w:r>
          </w:p>
          <w:p w14:paraId="0E249A8B" w14:textId="77777777" w:rsidR="00F11E98" w:rsidRPr="00F11E98" w:rsidRDefault="00F11E98" w:rsidP="00F11E98">
            <w:pPr>
              <w:ind w:left="360"/>
              <w:rPr>
                <w:b w:val="0"/>
                <w:color w:val="0F0D29" w:themeColor="text1"/>
                <w:sz w:val="24"/>
                <w:szCs w:val="24"/>
              </w:rPr>
            </w:pPr>
            <w:r w:rsidRPr="00F11E98">
              <w:rPr>
                <w:b w:val="0"/>
                <w:color w:val="0F0D29" w:themeColor="text1"/>
                <w:sz w:val="24"/>
                <w:szCs w:val="24"/>
              </w:rPr>
              <w:t>Functionality:</w:t>
            </w:r>
          </w:p>
          <w:p w14:paraId="2D498AE8" w14:textId="77777777" w:rsidR="00F11E98" w:rsidRPr="00F11E98" w:rsidRDefault="00F11E98" w:rsidP="00F11E98">
            <w:pPr>
              <w:ind w:left="720"/>
              <w:rPr>
                <w:b w:val="0"/>
                <w:color w:val="0F0D29" w:themeColor="text1"/>
                <w:sz w:val="24"/>
                <w:szCs w:val="24"/>
              </w:rPr>
            </w:pPr>
            <w:r w:rsidRPr="00F11E98">
              <w:rPr>
                <w:b w:val="0"/>
                <w:color w:val="0F0D29" w:themeColor="text1"/>
                <w:sz w:val="24"/>
                <w:szCs w:val="24"/>
              </w:rPr>
              <w:t>The user can create an instance of Person and select an account type.</w:t>
            </w:r>
          </w:p>
          <w:p w14:paraId="7962B9E6" w14:textId="77777777" w:rsidR="00F11E98" w:rsidRPr="00F11E98" w:rsidRDefault="00F11E98" w:rsidP="00F11E98">
            <w:pPr>
              <w:ind w:left="720"/>
              <w:rPr>
                <w:b w:val="0"/>
                <w:color w:val="0F0D29" w:themeColor="text1"/>
                <w:sz w:val="24"/>
                <w:szCs w:val="24"/>
              </w:rPr>
            </w:pPr>
            <w:r w:rsidRPr="00F11E98">
              <w:rPr>
                <w:b w:val="0"/>
                <w:color w:val="0F0D29" w:themeColor="text1"/>
                <w:sz w:val="24"/>
                <w:szCs w:val="24"/>
              </w:rPr>
              <w:t xml:space="preserve">The user can perform deposits and withdrawals interactively. If </w:t>
            </w:r>
            <w:proofErr w:type="spellStart"/>
            <w:r w:rsidRPr="00F11E98">
              <w:rPr>
                <w:b w:val="0"/>
                <w:color w:val="0F0D29" w:themeColor="text1"/>
                <w:sz w:val="24"/>
                <w:szCs w:val="24"/>
              </w:rPr>
              <w:t>current_balance</w:t>
            </w:r>
            <w:proofErr w:type="spellEnd"/>
            <w:r w:rsidRPr="00F11E98">
              <w:rPr>
                <w:b w:val="0"/>
                <w:color w:val="0F0D29" w:themeColor="text1"/>
                <w:sz w:val="24"/>
                <w:szCs w:val="24"/>
              </w:rPr>
              <w:t xml:space="preserve"> goes negative, overdraft is increased by 200, and a warning is displayed.</w:t>
            </w:r>
          </w:p>
          <w:p w14:paraId="5B82A1AB" w14:textId="77777777" w:rsidR="00F11E98" w:rsidRPr="00F11E98" w:rsidRDefault="00F11E98" w:rsidP="00F11E98">
            <w:pPr>
              <w:ind w:left="360" w:firstLine="360"/>
              <w:rPr>
                <w:b w:val="0"/>
                <w:color w:val="0F0D29" w:themeColor="text1"/>
                <w:sz w:val="24"/>
                <w:szCs w:val="24"/>
              </w:rPr>
            </w:pPr>
            <w:r w:rsidRPr="00F11E98">
              <w:rPr>
                <w:b w:val="0"/>
                <w:color w:val="0F0D29" w:themeColor="text1"/>
                <w:sz w:val="24"/>
                <w:szCs w:val="24"/>
              </w:rPr>
              <w:t>Every 10 deposits, the profit() method of Savings (if applicable) is called.</w:t>
            </w:r>
          </w:p>
          <w:p w14:paraId="3D80F35D" w14:textId="77777777" w:rsidR="00F11E98" w:rsidRPr="00F11E98" w:rsidRDefault="00F11E98" w:rsidP="00F11E98">
            <w:pPr>
              <w:ind w:left="360"/>
              <w:rPr>
                <w:b w:val="0"/>
                <w:color w:val="0F0D29" w:themeColor="text1"/>
                <w:sz w:val="24"/>
                <w:szCs w:val="24"/>
              </w:rPr>
            </w:pPr>
            <w:r w:rsidRPr="00F11E98">
              <w:rPr>
                <w:b w:val="0"/>
                <w:color w:val="0F0D29" w:themeColor="text1"/>
                <w:sz w:val="24"/>
                <w:szCs w:val="24"/>
              </w:rPr>
              <w:t>Tasks:</w:t>
            </w:r>
          </w:p>
          <w:p w14:paraId="17051340" w14:textId="77777777" w:rsidR="00F11E98" w:rsidRPr="00F11E98" w:rsidRDefault="00F11E98" w:rsidP="00F11E98">
            <w:pPr>
              <w:pStyle w:val="ListParagraph"/>
              <w:numPr>
                <w:ilvl w:val="0"/>
                <w:numId w:val="7"/>
              </w:numPr>
              <w:rPr>
                <w:color w:val="0F0D29" w:themeColor="text1"/>
              </w:rPr>
            </w:pPr>
            <w:r w:rsidRPr="00F11E98">
              <w:rPr>
                <w:color w:val="0F0D29" w:themeColor="text1"/>
              </w:rPr>
              <w:t>Construct a UML Diagram to represent the class relationships.</w:t>
            </w:r>
          </w:p>
          <w:p w14:paraId="38C03745" w14:textId="77777777" w:rsidR="00F11E98" w:rsidRPr="00F11E98" w:rsidRDefault="00F11E98" w:rsidP="00F11E98">
            <w:pPr>
              <w:pStyle w:val="ListParagraph"/>
              <w:numPr>
                <w:ilvl w:val="0"/>
                <w:numId w:val="7"/>
              </w:numPr>
              <w:rPr>
                <w:color w:val="0F0D29" w:themeColor="text1"/>
              </w:rPr>
            </w:pPr>
            <w:r w:rsidRPr="00F11E98">
              <w:rPr>
                <w:color w:val="0F0D29" w:themeColor="text1"/>
              </w:rPr>
              <w:t>Sketch a Flowchart to visualize the workflow.</w:t>
            </w:r>
          </w:p>
          <w:p w14:paraId="411534AC" w14:textId="77777777" w:rsidR="00F11E98" w:rsidRPr="00F11E98" w:rsidRDefault="00F11E98" w:rsidP="00F11E98">
            <w:pPr>
              <w:pStyle w:val="ListParagraph"/>
              <w:numPr>
                <w:ilvl w:val="0"/>
                <w:numId w:val="7"/>
              </w:numPr>
              <w:rPr>
                <w:color w:val="0F0D29" w:themeColor="text1"/>
              </w:rPr>
            </w:pPr>
            <w:r w:rsidRPr="00F11E98">
              <w:rPr>
                <w:color w:val="0F0D29" w:themeColor="text1"/>
              </w:rPr>
              <w:t>Implement the Python Code for the system.</w:t>
            </w:r>
          </w:p>
          <w:p w14:paraId="659285D2" w14:textId="77777777" w:rsidR="00F11E98" w:rsidRPr="00F11E98" w:rsidRDefault="00F11E98" w:rsidP="00F11E98">
            <w:pPr>
              <w:pStyle w:val="ListParagraph"/>
              <w:numPr>
                <w:ilvl w:val="0"/>
                <w:numId w:val="7"/>
              </w:numPr>
              <w:rPr>
                <w:color w:val="0F0D29" w:themeColor="text1"/>
              </w:rPr>
            </w:pPr>
            <w:r w:rsidRPr="00F11E98">
              <w:rPr>
                <w:color w:val="0F0D29" w:themeColor="text1"/>
              </w:rPr>
              <w:t>Show sample outputs demonstrating various functionalities.</w:t>
            </w:r>
          </w:p>
          <w:p w14:paraId="4124B33D" w14:textId="77777777" w:rsidR="00F11E98" w:rsidRPr="008960E1" w:rsidRDefault="00F11E98" w:rsidP="00F11E98">
            <w:pPr>
              <w:pStyle w:val="ListParagraph"/>
              <w:numPr>
                <w:ilvl w:val="0"/>
                <w:numId w:val="7"/>
              </w:numPr>
            </w:pPr>
            <w:r w:rsidRPr="00F11E98">
              <w:rPr>
                <w:color w:val="0F0D29" w:themeColor="text1"/>
              </w:rPr>
              <w:t>Identify limitations and challenges in the implementation.</w:t>
            </w:r>
          </w:p>
          <w:p w14:paraId="17B3FFDA" w14:textId="77777777" w:rsidR="00224D66" w:rsidRPr="00F11E98" w:rsidRDefault="00224D66" w:rsidP="00523ACE">
            <w:pPr>
              <w:pStyle w:val="Heading2"/>
              <w:spacing w:after="0"/>
              <w:rPr>
                <w:lang w:val="en-CA"/>
              </w:rPr>
            </w:pPr>
          </w:p>
        </w:tc>
      </w:tr>
    </w:tbl>
    <w:p w14:paraId="7A098511" w14:textId="77777777" w:rsidR="003E76DB" w:rsidRDefault="003E76DB" w:rsidP="003E76DB">
      <w:pPr>
        <w:pStyle w:val="Heading2"/>
      </w:pPr>
      <w:bookmarkStart w:id="16" w:name="_Toc191859657"/>
      <w:r>
        <w:lastRenderedPageBreak/>
        <w:t>UML Diagram:</w:t>
      </w:r>
      <w:bookmarkEnd w:id="16"/>
    </w:p>
    <w:p w14:paraId="18309CBF" w14:textId="0DF227A3" w:rsidR="001A6DFF" w:rsidRDefault="00205080" w:rsidP="001A6DFF">
      <w:r w:rsidRPr="00205080">
        <w:drawing>
          <wp:inline distT="0" distB="0" distL="0" distR="0" wp14:anchorId="1DE73DC2" wp14:editId="00D6E780">
            <wp:extent cx="6263005" cy="5486400"/>
            <wp:effectExtent l="0" t="0" r="4445" b="0"/>
            <wp:docPr id="17312315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3159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0550" cy="549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7A46" w14:textId="77777777" w:rsidR="00205080" w:rsidRDefault="00205080" w:rsidP="001A6DFF"/>
    <w:p w14:paraId="2CDF3052" w14:textId="77777777" w:rsidR="00205080" w:rsidRDefault="00205080" w:rsidP="001A6DFF"/>
    <w:p w14:paraId="7CD83F2E" w14:textId="77777777" w:rsidR="00205080" w:rsidRPr="001A6DFF" w:rsidRDefault="00205080" w:rsidP="001A6DFF"/>
    <w:p w14:paraId="1A6BDB4D" w14:textId="36C8DE95" w:rsidR="001A6DFF" w:rsidRPr="001A6DFF" w:rsidRDefault="001A6DFF" w:rsidP="001A6DFF">
      <w:pPr>
        <w:pStyle w:val="Heading2"/>
        <w:spacing w:after="0"/>
      </w:pPr>
      <w:bookmarkStart w:id="17" w:name="_Toc191859658"/>
      <w:r w:rsidRPr="003D700F">
        <w:lastRenderedPageBreak/>
        <w:t>Flowchart (if applicable):</w:t>
      </w:r>
      <w:bookmarkEnd w:id="17"/>
    </w:p>
    <w:p w14:paraId="5D0092B8" w14:textId="129A21EA" w:rsidR="003E76DB" w:rsidRDefault="0012366D" w:rsidP="000B1B9B">
      <w:r w:rsidRPr="0012366D">
        <w:drawing>
          <wp:inline distT="0" distB="0" distL="0" distR="0" wp14:anchorId="3E13C9CD" wp14:editId="413BED19">
            <wp:extent cx="5448580" cy="4762745"/>
            <wp:effectExtent l="0" t="0" r="0" b="0"/>
            <wp:docPr id="434862459" name="Picture 1" descr="A diagram of a custom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62459" name="Picture 1" descr="A diagram of a custom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47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BC6A" w14:textId="77777777" w:rsidR="001A6DFF" w:rsidRPr="001A6DFF" w:rsidRDefault="001A6DFF" w:rsidP="001A6DFF"/>
    <w:p w14:paraId="5559B545" w14:textId="4DEB7551" w:rsidR="008B08E3" w:rsidRDefault="008B08E3" w:rsidP="008B08E3">
      <w:pPr>
        <w:pStyle w:val="Heading2"/>
      </w:pPr>
      <w:bookmarkStart w:id="18" w:name="_Toc191859659"/>
      <w:r w:rsidRPr="003D700F">
        <w:t>Python Code:</w:t>
      </w:r>
      <w:bookmarkEnd w:id="18"/>
    </w:p>
    <w:p w14:paraId="4527DB54" w14:textId="460E3D41" w:rsidR="00947966" w:rsidRDefault="00947966" w:rsidP="00947966">
      <w:r>
        <w:t>Application.py</w:t>
      </w:r>
    </w:p>
    <w:p w14:paraId="5B5404E4" w14:textId="77777777" w:rsidR="00321886" w:rsidRDefault="00321886" w:rsidP="00321886">
      <w:pPr>
        <w:rPr>
          <w:b w:val="0"/>
          <w:bCs/>
          <w:color w:val="auto"/>
          <w:sz w:val="24"/>
          <w:szCs w:val="24"/>
        </w:rPr>
      </w:pPr>
    </w:p>
    <w:p w14:paraId="7945C173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from Account import Account</w:t>
      </w:r>
    </w:p>
    <w:p w14:paraId="041B4667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from Checking import Checking</w:t>
      </w:r>
    </w:p>
    <w:p w14:paraId="25688701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from Savings import Savings</w:t>
      </w:r>
    </w:p>
    <w:p w14:paraId="361003EF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from Person import Person</w:t>
      </w:r>
    </w:p>
    <w:p w14:paraId="1F73C81C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</w:p>
    <w:p w14:paraId="37D09D4F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class Application:</w:t>
      </w:r>
    </w:p>
    <w:p w14:paraId="592FAFF2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#Initializing the empty customer/person list</w:t>
      </w:r>
    </w:p>
    <w:p w14:paraId="157DC55C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customer_list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[]</w:t>
      </w:r>
    </w:p>
    <w:p w14:paraId="15092A39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#Method to display main menu for customer</w:t>
      </w:r>
    </w:p>
    <w:p w14:paraId="1BA59158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def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display_main_menu</w:t>
      </w:r>
      <w:proofErr w:type="spellEnd"/>
      <w:r w:rsidRPr="0012366D">
        <w:rPr>
          <w:b w:val="0"/>
          <w:bCs/>
          <w:color w:val="auto"/>
          <w:sz w:val="24"/>
          <w:szCs w:val="24"/>
        </w:rPr>
        <w:t>(self):</w:t>
      </w:r>
    </w:p>
    <w:p w14:paraId="39C59F22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lastRenderedPageBreak/>
        <w:t xml:space="preserve">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user_choice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0</w:t>
      </w:r>
    </w:p>
    <w:p w14:paraId="6D769DBC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while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user_choice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!= 3:</w:t>
      </w:r>
    </w:p>
    <w:p w14:paraId="7A8E32F3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print("********** Main Menu for Customer **********")           </w:t>
      </w:r>
    </w:p>
    <w:p w14:paraId="3C4585A5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print("Press 1. To create new customer: ")</w:t>
      </w:r>
    </w:p>
    <w:p w14:paraId="5224DE09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print("Press 2. To select a customer from a list ")</w:t>
      </w:r>
    </w:p>
    <w:p w14:paraId="6B66E9F7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print("Press 3. To Exit the program ")</w:t>
      </w:r>
    </w:p>
    <w:p w14:paraId="662A9BB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user_choice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int(input("Enter your choice(1 or 2 or 3 ): "))</w:t>
      </w:r>
    </w:p>
    <w:p w14:paraId="0BA5C156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#User chooses to create a new customer/person</w:t>
      </w:r>
    </w:p>
    <w:p w14:paraId="70F6B6A3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if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user_choice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== 1:</w:t>
      </w:r>
    </w:p>
    <w:p w14:paraId="43C98679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person =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self.create_new_customer</w:t>
      </w:r>
      <w:proofErr w:type="spellEnd"/>
      <w:r w:rsidRPr="0012366D">
        <w:rPr>
          <w:b w:val="0"/>
          <w:bCs/>
          <w:color w:val="auto"/>
          <w:sz w:val="24"/>
          <w:szCs w:val="24"/>
        </w:rPr>
        <w:t>()</w:t>
      </w:r>
    </w:p>
    <w:p w14:paraId="2538A228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#If user successfully created a new customer/person then offer them options </w:t>
      </w:r>
    </w:p>
    <w:p w14:paraId="08B195FA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 to perform to deposit/withdraw transactions </w:t>
      </w:r>
    </w:p>
    <w:p w14:paraId="1FD34933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    if person is not None:                </w:t>
      </w:r>
    </w:p>
    <w:p w14:paraId="07ABF7E8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self.display_sub_menu_account_activities</w:t>
      </w:r>
      <w:proofErr w:type="spellEnd"/>
      <w:r w:rsidRPr="0012366D">
        <w:rPr>
          <w:b w:val="0"/>
          <w:bCs/>
          <w:color w:val="auto"/>
          <w:sz w:val="24"/>
          <w:szCs w:val="24"/>
        </w:rPr>
        <w:t>(person)</w:t>
      </w:r>
    </w:p>
    <w:p w14:paraId="6B52329B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#User chooses to select an existing customer/person </w:t>
      </w:r>
    </w:p>
    <w:p w14:paraId="4B6C4E68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elif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user_choice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== 2:</w:t>
      </w:r>
    </w:p>
    <w:p w14:paraId="1508CD6A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person =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self.list_customer</w:t>
      </w:r>
      <w:proofErr w:type="spellEnd"/>
      <w:r w:rsidRPr="0012366D">
        <w:rPr>
          <w:b w:val="0"/>
          <w:bCs/>
          <w:color w:val="auto"/>
          <w:sz w:val="24"/>
          <w:szCs w:val="24"/>
        </w:rPr>
        <w:t>()</w:t>
      </w:r>
    </w:p>
    <w:p w14:paraId="0DBD28FD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#If user selects a valid existing customer/person then offer them options </w:t>
      </w:r>
    </w:p>
    <w:p w14:paraId="2CDA1E58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 to perform to deposit/withdraw transactions</w:t>
      </w:r>
    </w:p>
    <w:p w14:paraId="46CAE4CB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    if person is not None:</w:t>
      </w:r>
    </w:p>
    <w:p w14:paraId="70B81CE1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self.display_sub_menu_account_activities</w:t>
      </w:r>
      <w:proofErr w:type="spellEnd"/>
      <w:r w:rsidRPr="0012366D">
        <w:rPr>
          <w:b w:val="0"/>
          <w:bCs/>
          <w:color w:val="auto"/>
          <w:sz w:val="24"/>
          <w:szCs w:val="24"/>
        </w:rPr>
        <w:t>(person)</w:t>
      </w:r>
    </w:p>
    <w:p w14:paraId="6238DB79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#Method to display sub menu for customer/person to perform deposit/withdraw transactions</w:t>
      </w:r>
    </w:p>
    <w:p w14:paraId="3A4894FD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def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display_sub_menu_account_activities</w:t>
      </w:r>
      <w:proofErr w:type="spellEnd"/>
      <w:r w:rsidRPr="0012366D">
        <w:rPr>
          <w:b w:val="0"/>
          <w:bCs/>
          <w:color w:val="auto"/>
          <w:sz w:val="24"/>
          <w:szCs w:val="24"/>
        </w:rPr>
        <w:t>(self, person):</w:t>
      </w:r>
    </w:p>
    <w:p w14:paraId="0D887432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user_choice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0</w:t>
      </w:r>
    </w:p>
    <w:p w14:paraId="46DE642D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while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user_choice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!= 3:</w:t>
      </w:r>
    </w:p>
    <w:p w14:paraId="5CB5ED29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print("********** Sub Menu for Transactions **********")           </w:t>
      </w:r>
    </w:p>
    <w:p w14:paraId="4A581D6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print("Press 1. To Deposit amount: ")</w:t>
      </w:r>
    </w:p>
    <w:p w14:paraId="316DCF24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print("Press 2. To Withdraw amount: ")</w:t>
      </w:r>
    </w:p>
    <w:p w14:paraId="5CB06B2C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print("Press 3. To Exit back to Main Menu")</w:t>
      </w:r>
    </w:p>
    <w:p w14:paraId="770C61A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user_choice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int(input("Enter your choice(1 or 2 or 3 ): "))</w:t>
      </w:r>
    </w:p>
    <w:p w14:paraId="310C433A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#If user choose to deposit amount</w:t>
      </w:r>
    </w:p>
    <w:p w14:paraId="3E7BDB04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if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user_choice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== 1:</w:t>
      </w:r>
    </w:p>
    <w:p w14:paraId="308E0537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deposit_amount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int(input("Enter amount to deposit: "))</w:t>
      </w:r>
    </w:p>
    <w:p w14:paraId="536AE3E0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person.account.deposit</w:t>
      </w:r>
      <w:proofErr w:type="spellEnd"/>
      <w:r w:rsidRPr="0012366D">
        <w:rPr>
          <w:b w:val="0"/>
          <w:bCs/>
          <w:color w:val="auto"/>
          <w:sz w:val="24"/>
          <w:szCs w:val="24"/>
        </w:rPr>
        <w:t>(</w:t>
      </w:r>
      <w:proofErr w:type="spellStart"/>
      <w:r w:rsidRPr="0012366D">
        <w:rPr>
          <w:b w:val="0"/>
          <w:bCs/>
          <w:color w:val="auto"/>
          <w:sz w:val="24"/>
          <w:szCs w:val="24"/>
        </w:rPr>
        <w:t>deposit_amount</w:t>
      </w:r>
      <w:proofErr w:type="spellEnd"/>
      <w:r w:rsidRPr="0012366D">
        <w:rPr>
          <w:b w:val="0"/>
          <w:bCs/>
          <w:color w:val="auto"/>
          <w:sz w:val="24"/>
          <w:szCs w:val="24"/>
        </w:rPr>
        <w:t>)</w:t>
      </w:r>
    </w:p>
    <w:p w14:paraId="46B4DA7F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#Condition to check if customer is eligible for profit </w:t>
      </w:r>
    </w:p>
    <w:p w14:paraId="232F16FA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    if (</w:t>
      </w:r>
      <w:proofErr w:type="spellStart"/>
      <w:r w:rsidRPr="0012366D">
        <w:rPr>
          <w:b w:val="0"/>
          <w:bCs/>
          <w:color w:val="auto"/>
          <w:sz w:val="24"/>
          <w:szCs w:val="24"/>
        </w:rPr>
        <w:t>person.account.account_type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== "Savings") and (</w:t>
      </w:r>
      <w:proofErr w:type="spellStart"/>
      <w:r w:rsidRPr="0012366D">
        <w:rPr>
          <w:b w:val="0"/>
          <w:bCs/>
          <w:color w:val="auto"/>
          <w:sz w:val="24"/>
          <w:szCs w:val="24"/>
        </w:rPr>
        <w:t>person.account.deposit_counter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== 10):</w:t>
      </w:r>
    </w:p>
    <w:p w14:paraId="60912A51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         </w:t>
      </w:r>
      <w:proofErr w:type="spellStart"/>
      <w:r w:rsidRPr="0012366D">
        <w:rPr>
          <w:b w:val="0"/>
          <w:bCs/>
          <w:color w:val="auto"/>
          <w:sz w:val="24"/>
          <w:szCs w:val="24"/>
        </w:rPr>
        <w:t>person.account.profit</w:t>
      </w:r>
      <w:proofErr w:type="spellEnd"/>
      <w:r w:rsidRPr="0012366D">
        <w:rPr>
          <w:b w:val="0"/>
          <w:bCs/>
          <w:color w:val="auto"/>
          <w:sz w:val="24"/>
          <w:szCs w:val="24"/>
        </w:rPr>
        <w:t>()</w:t>
      </w:r>
    </w:p>
    <w:p w14:paraId="3C1159CA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         </w:t>
      </w:r>
      <w:proofErr w:type="spellStart"/>
      <w:r w:rsidRPr="0012366D">
        <w:rPr>
          <w:b w:val="0"/>
          <w:bCs/>
          <w:color w:val="auto"/>
          <w:sz w:val="24"/>
          <w:szCs w:val="24"/>
        </w:rPr>
        <w:t>person.account.deposit_counter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0</w:t>
      </w:r>
    </w:p>
    <w:p w14:paraId="00AE7799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 </w:t>
      </w:r>
      <w:r w:rsidRPr="0012366D">
        <w:rPr>
          <w:b w:val="0"/>
          <w:bCs/>
          <w:i/>
          <w:iCs/>
          <w:color w:val="auto"/>
          <w:sz w:val="24"/>
          <w:szCs w:val="24"/>
        </w:rPr>
        <w:t>#If user choose to withdraw amount                    </w:t>
      </w:r>
    </w:p>
    <w:p w14:paraId="402EDA8F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lastRenderedPageBreak/>
        <w:t xml:space="preserve">    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elif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user_choice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== 2:</w:t>
      </w:r>
    </w:p>
    <w:p w14:paraId="60837FB5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withdraw_amount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int(input("Enter amount to withdraw: "))</w:t>
      </w:r>
    </w:p>
    <w:p w14:paraId="2FC72D4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person.account.withdraw</w:t>
      </w:r>
      <w:proofErr w:type="spellEnd"/>
      <w:r w:rsidRPr="0012366D">
        <w:rPr>
          <w:b w:val="0"/>
          <w:bCs/>
          <w:color w:val="auto"/>
          <w:sz w:val="24"/>
          <w:szCs w:val="24"/>
        </w:rPr>
        <w:t>(</w:t>
      </w:r>
      <w:proofErr w:type="spellStart"/>
      <w:r w:rsidRPr="0012366D">
        <w:rPr>
          <w:b w:val="0"/>
          <w:bCs/>
          <w:color w:val="auto"/>
          <w:sz w:val="24"/>
          <w:szCs w:val="24"/>
        </w:rPr>
        <w:t>withdraw_amount</w:t>
      </w:r>
      <w:proofErr w:type="spellEnd"/>
      <w:r w:rsidRPr="0012366D">
        <w:rPr>
          <w:b w:val="0"/>
          <w:bCs/>
          <w:color w:val="auto"/>
          <w:sz w:val="24"/>
          <w:szCs w:val="24"/>
        </w:rPr>
        <w:t>)</w:t>
      </w:r>
    </w:p>
    <w:p w14:paraId="0721C80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</w:p>
    <w:p w14:paraId="360475D6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#Method to create new customer/person and add them to customer/person list</w:t>
      </w:r>
    </w:p>
    <w:p w14:paraId="642967C9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def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create_new_customer</w:t>
      </w:r>
      <w:proofErr w:type="spellEnd"/>
      <w:r w:rsidRPr="0012366D">
        <w:rPr>
          <w:b w:val="0"/>
          <w:bCs/>
          <w:color w:val="auto"/>
          <w:sz w:val="24"/>
          <w:szCs w:val="24"/>
        </w:rPr>
        <w:t>(self):</w:t>
      </w:r>
    </w:p>
    <w:p w14:paraId="237F6A14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account = None</w:t>
      </w:r>
    </w:p>
    <w:p w14:paraId="6A1555DC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customer_name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input("Enter customer name: ")</w:t>
      </w:r>
    </w:p>
    <w:p w14:paraId="4F8BB588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account_type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input("Type of account to open(Savings/Checking): ")</w:t>
      </w:r>
    </w:p>
    <w:p w14:paraId="3DC00FBA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#If user selects Savings account type then create Savings account with the </w:t>
      </w:r>
    </w:p>
    <w:p w14:paraId="0C282CF0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 default minimum balance and overdraft limit for Savings account</w:t>
      </w:r>
    </w:p>
    <w:p w14:paraId="7C50A8E8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if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account_type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== "Savings":</w:t>
      </w:r>
    </w:p>
    <w:p w14:paraId="3D6CD58D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account = Savings("Savings", 500, 0, 1200)</w:t>
      </w:r>
    </w:p>
    <w:p w14:paraId="13495313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#If user selects Checking account type then create Checking account with the </w:t>
      </w:r>
    </w:p>
    <w:p w14:paraId="7F04B300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 default minimum balance and overdraft limit for Checking account            </w:t>
      </w:r>
    </w:p>
    <w:p w14:paraId="7254028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elif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account_type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== "Checking":</w:t>
      </w:r>
    </w:p>
    <w:p w14:paraId="1BF2EFA8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account = Checking("Checking", 500, 0, 1000)</w:t>
      </w:r>
    </w:p>
    <w:p w14:paraId="51E0D36D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#If user selected the correct account types and Account is successfully created </w:t>
      </w:r>
    </w:p>
    <w:p w14:paraId="391BDCC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 xml:space="preserve"># then create a new customer with the provided name and account type </w:t>
      </w:r>
    </w:p>
    <w:p w14:paraId="7CF2AD5D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if account is not None:</w:t>
      </w:r>
    </w:p>
    <w:p w14:paraId="04F1C386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person = Person(</w:t>
      </w:r>
      <w:proofErr w:type="spellStart"/>
      <w:r w:rsidRPr="0012366D">
        <w:rPr>
          <w:b w:val="0"/>
          <w:bCs/>
          <w:color w:val="auto"/>
          <w:sz w:val="24"/>
          <w:szCs w:val="24"/>
        </w:rPr>
        <w:t>customer_name</w:t>
      </w:r>
      <w:proofErr w:type="spellEnd"/>
      <w:r w:rsidRPr="0012366D">
        <w:rPr>
          <w:b w:val="0"/>
          <w:bCs/>
          <w:color w:val="auto"/>
          <w:sz w:val="24"/>
          <w:szCs w:val="24"/>
        </w:rPr>
        <w:t>, account)</w:t>
      </w:r>
    </w:p>
    <w:p w14:paraId="49E68D2C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self.customer_list.append</w:t>
      </w:r>
      <w:proofErr w:type="spellEnd"/>
      <w:r w:rsidRPr="0012366D">
        <w:rPr>
          <w:b w:val="0"/>
          <w:bCs/>
          <w:color w:val="auto"/>
          <w:sz w:val="24"/>
          <w:szCs w:val="24"/>
        </w:rPr>
        <w:t>(person)</w:t>
      </w:r>
    </w:p>
    <w:p w14:paraId="2CC2B23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return person</w:t>
      </w:r>
    </w:p>
    <w:p w14:paraId="443CC585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#Method to list existing customers/persons and select customer /person from the list</w:t>
      </w:r>
    </w:p>
    <w:p w14:paraId="6A7266B7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def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list_customer</w:t>
      </w:r>
      <w:proofErr w:type="spellEnd"/>
      <w:r w:rsidRPr="0012366D">
        <w:rPr>
          <w:b w:val="0"/>
          <w:bCs/>
          <w:color w:val="auto"/>
          <w:sz w:val="24"/>
          <w:szCs w:val="24"/>
        </w:rPr>
        <w:t>(self):</w:t>
      </w:r>
    </w:p>
    <w:p w14:paraId="41DB6DCC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for person in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self.customer_list</w:t>
      </w:r>
      <w:proofErr w:type="spellEnd"/>
      <w:r w:rsidRPr="0012366D">
        <w:rPr>
          <w:b w:val="0"/>
          <w:bCs/>
          <w:color w:val="auto"/>
          <w:sz w:val="24"/>
          <w:szCs w:val="24"/>
        </w:rPr>
        <w:t>:</w:t>
      </w:r>
    </w:p>
    <w:p w14:paraId="1A0FF37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print(</w:t>
      </w:r>
      <w:proofErr w:type="spellStart"/>
      <w:r w:rsidRPr="0012366D">
        <w:rPr>
          <w:b w:val="0"/>
          <w:bCs/>
          <w:color w:val="auto"/>
          <w:sz w:val="24"/>
          <w:szCs w:val="24"/>
        </w:rPr>
        <w:t>f'Person</w:t>
      </w:r>
      <w:proofErr w:type="spellEnd"/>
      <w:r w:rsidRPr="0012366D">
        <w:rPr>
          <w:b w:val="0"/>
          <w:bCs/>
          <w:color w:val="auto"/>
          <w:sz w:val="24"/>
          <w:szCs w:val="24"/>
        </w:rPr>
        <w:t>| account type | min balance | current balance | overdraft limit')</w:t>
      </w:r>
    </w:p>
    <w:p w14:paraId="70FCEE14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print(f'{person.name} |  {</w:t>
      </w:r>
      <w:proofErr w:type="spellStart"/>
      <w:r w:rsidRPr="0012366D">
        <w:rPr>
          <w:b w:val="0"/>
          <w:bCs/>
          <w:color w:val="auto"/>
          <w:sz w:val="24"/>
          <w:szCs w:val="24"/>
        </w:rPr>
        <w:t>person.account.account_type</w:t>
      </w:r>
      <w:proofErr w:type="spellEnd"/>
      <w:r w:rsidRPr="0012366D">
        <w:rPr>
          <w:b w:val="0"/>
          <w:bCs/>
          <w:color w:val="auto"/>
          <w:sz w:val="24"/>
          <w:szCs w:val="24"/>
        </w:rPr>
        <w:t>} | {</w:t>
      </w:r>
      <w:proofErr w:type="spellStart"/>
      <w:r w:rsidRPr="0012366D">
        <w:rPr>
          <w:b w:val="0"/>
          <w:bCs/>
          <w:color w:val="auto"/>
          <w:sz w:val="24"/>
          <w:szCs w:val="24"/>
        </w:rPr>
        <w:t>person.account.min_balance</w:t>
      </w:r>
      <w:proofErr w:type="spellEnd"/>
      <w:r w:rsidRPr="0012366D">
        <w:rPr>
          <w:b w:val="0"/>
          <w:bCs/>
          <w:color w:val="auto"/>
          <w:sz w:val="24"/>
          <w:szCs w:val="24"/>
        </w:rPr>
        <w:t>} | {</w:t>
      </w:r>
      <w:proofErr w:type="spellStart"/>
      <w:r w:rsidRPr="0012366D">
        <w:rPr>
          <w:b w:val="0"/>
          <w:bCs/>
          <w:color w:val="auto"/>
          <w:sz w:val="24"/>
          <w:szCs w:val="24"/>
        </w:rPr>
        <w:t>person.account.current_balance</w:t>
      </w:r>
      <w:proofErr w:type="spellEnd"/>
      <w:r w:rsidRPr="0012366D">
        <w:rPr>
          <w:b w:val="0"/>
          <w:bCs/>
          <w:color w:val="auto"/>
          <w:sz w:val="24"/>
          <w:szCs w:val="24"/>
        </w:rPr>
        <w:t>} | {</w:t>
      </w:r>
      <w:proofErr w:type="spellStart"/>
      <w:r w:rsidRPr="0012366D">
        <w:rPr>
          <w:b w:val="0"/>
          <w:bCs/>
          <w:color w:val="auto"/>
          <w:sz w:val="24"/>
          <w:szCs w:val="24"/>
        </w:rPr>
        <w:t>person.account.overdraft_limit</w:t>
      </w:r>
      <w:proofErr w:type="spellEnd"/>
      <w:r w:rsidRPr="0012366D">
        <w:rPr>
          <w:b w:val="0"/>
          <w:bCs/>
          <w:color w:val="auto"/>
          <w:sz w:val="24"/>
          <w:szCs w:val="24"/>
        </w:rPr>
        <w:t>} |')</w:t>
      </w:r>
    </w:p>
    <w:p w14:paraId="32467625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#If any customer exists then request the option to select customer</w:t>
      </w:r>
    </w:p>
    <w:p w14:paraId="542F2D1A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if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len</w:t>
      </w:r>
      <w:proofErr w:type="spellEnd"/>
      <w:r w:rsidRPr="0012366D">
        <w:rPr>
          <w:b w:val="0"/>
          <w:bCs/>
          <w:color w:val="auto"/>
          <w:sz w:val="24"/>
          <w:szCs w:val="24"/>
        </w:rPr>
        <w:t>(</w:t>
      </w:r>
      <w:proofErr w:type="spellStart"/>
      <w:r w:rsidRPr="0012366D">
        <w:rPr>
          <w:b w:val="0"/>
          <w:bCs/>
          <w:color w:val="auto"/>
          <w:sz w:val="24"/>
          <w:szCs w:val="24"/>
        </w:rPr>
        <w:t>self.customer_list</w:t>
      </w:r>
      <w:proofErr w:type="spellEnd"/>
      <w:r w:rsidRPr="0012366D">
        <w:rPr>
          <w:b w:val="0"/>
          <w:bCs/>
          <w:color w:val="auto"/>
          <w:sz w:val="24"/>
          <w:szCs w:val="24"/>
        </w:rPr>
        <w:t>) &gt; 0:</w:t>
      </w:r>
    </w:p>
    <w:p w14:paraId="30E2191C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selected_customer_name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= input("Enter customer to select: ") </w:t>
      </w:r>
    </w:p>
    <w:p w14:paraId="6CEA18C4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for person in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self.customer_list</w:t>
      </w:r>
      <w:proofErr w:type="spellEnd"/>
      <w:r w:rsidRPr="0012366D">
        <w:rPr>
          <w:b w:val="0"/>
          <w:bCs/>
          <w:color w:val="auto"/>
          <w:sz w:val="24"/>
          <w:szCs w:val="24"/>
        </w:rPr>
        <w:t>:</w:t>
      </w:r>
    </w:p>
    <w:p w14:paraId="6BC50FFC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        if person.name ==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selected_customer_name</w:t>
      </w:r>
      <w:proofErr w:type="spellEnd"/>
      <w:r w:rsidRPr="0012366D">
        <w:rPr>
          <w:b w:val="0"/>
          <w:bCs/>
          <w:color w:val="auto"/>
          <w:sz w:val="24"/>
          <w:szCs w:val="24"/>
        </w:rPr>
        <w:t>:</w:t>
      </w:r>
    </w:p>
    <w:p w14:paraId="02032F43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        return  person</w:t>
      </w:r>
    </w:p>
    <w:p w14:paraId="4F38C26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 Else notify that no customer exists</w:t>
      </w:r>
    </w:p>
    <w:p w14:paraId="4F87CC6E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else:</w:t>
      </w:r>
    </w:p>
    <w:p w14:paraId="27BA79F8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        print(</w:t>
      </w:r>
      <w:proofErr w:type="spellStart"/>
      <w:r w:rsidRPr="0012366D">
        <w:rPr>
          <w:b w:val="0"/>
          <w:bCs/>
          <w:color w:val="auto"/>
          <w:sz w:val="24"/>
          <w:szCs w:val="24"/>
        </w:rPr>
        <w:t>f'No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 customers exist!')    </w:t>
      </w:r>
    </w:p>
    <w:p w14:paraId="37E5E90C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</w:p>
    <w:p w14:paraId="0A2A55EB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lastRenderedPageBreak/>
        <w:t xml:space="preserve">    </w:t>
      </w:r>
      <w:r w:rsidRPr="0012366D">
        <w:rPr>
          <w:b w:val="0"/>
          <w:bCs/>
          <w:i/>
          <w:iCs/>
          <w:color w:val="auto"/>
          <w:sz w:val="24"/>
          <w:szCs w:val="24"/>
        </w:rPr>
        <w:t>#Method to run the main menu options</w:t>
      </w:r>
    </w:p>
    <w:p w14:paraId="152EC2B5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def run(self):</w:t>
      </w:r>
    </w:p>
    <w:p w14:paraId="3DF06548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self.display_main_menu</w:t>
      </w:r>
      <w:proofErr w:type="spellEnd"/>
      <w:r w:rsidRPr="0012366D">
        <w:rPr>
          <w:b w:val="0"/>
          <w:bCs/>
          <w:color w:val="auto"/>
          <w:sz w:val="24"/>
          <w:szCs w:val="24"/>
        </w:rPr>
        <w:t xml:space="preserve">()     </w:t>
      </w:r>
    </w:p>
    <w:p w14:paraId="4A6A5897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</w:p>
    <w:p w14:paraId="6CD58619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if __name__ == "__main__":</w:t>
      </w:r>
    </w:p>
    <w:p w14:paraId="568666D7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>    app = Application()</w:t>
      </w:r>
    </w:p>
    <w:p w14:paraId="7D242663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  <w:r w:rsidRPr="0012366D">
        <w:rPr>
          <w:b w:val="0"/>
          <w:bCs/>
          <w:color w:val="auto"/>
          <w:sz w:val="24"/>
          <w:szCs w:val="24"/>
        </w:rPr>
        <w:t xml:space="preserve">    </w:t>
      </w:r>
      <w:proofErr w:type="spellStart"/>
      <w:r w:rsidRPr="0012366D">
        <w:rPr>
          <w:b w:val="0"/>
          <w:bCs/>
          <w:color w:val="auto"/>
          <w:sz w:val="24"/>
          <w:szCs w:val="24"/>
        </w:rPr>
        <w:t>app.run</w:t>
      </w:r>
      <w:proofErr w:type="spellEnd"/>
      <w:r w:rsidRPr="0012366D">
        <w:rPr>
          <w:b w:val="0"/>
          <w:bCs/>
          <w:color w:val="auto"/>
          <w:sz w:val="24"/>
          <w:szCs w:val="24"/>
        </w:rPr>
        <w:t>()</w:t>
      </w:r>
    </w:p>
    <w:p w14:paraId="6EE18D76" w14:textId="77777777" w:rsidR="0012366D" w:rsidRPr="0012366D" w:rsidRDefault="0012366D" w:rsidP="0012366D">
      <w:pPr>
        <w:rPr>
          <w:b w:val="0"/>
          <w:bCs/>
          <w:color w:val="auto"/>
          <w:sz w:val="24"/>
          <w:szCs w:val="24"/>
        </w:rPr>
      </w:pPr>
    </w:p>
    <w:p w14:paraId="2389FEE6" w14:textId="77777777" w:rsidR="00321886" w:rsidRPr="00321886" w:rsidRDefault="00321886" w:rsidP="00321886">
      <w:pPr>
        <w:rPr>
          <w:b w:val="0"/>
          <w:bCs/>
          <w:color w:val="auto"/>
          <w:sz w:val="24"/>
          <w:szCs w:val="24"/>
        </w:rPr>
      </w:pPr>
    </w:p>
    <w:p w14:paraId="532D9CBC" w14:textId="77777777" w:rsidR="00947966" w:rsidRPr="00321886" w:rsidRDefault="00947966" w:rsidP="00947966">
      <w:pPr>
        <w:rPr>
          <w:b w:val="0"/>
          <w:bCs/>
          <w:color w:val="auto"/>
          <w:sz w:val="24"/>
          <w:szCs w:val="24"/>
        </w:rPr>
      </w:pPr>
    </w:p>
    <w:p w14:paraId="7125FFDF" w14:textId="77D504EA" w:rsidR="00947966" w:rsidRDefault="00947966" w:rsidP="00947966">
      <w:r>
        <w:t>Account.py</w:t>
      </w:r>
    </w:p>
    <w:p w14:paraId="174232FF" w14:textId="77777777" w:rsidR="00D508EF" w:rsidRDefault="00D508EF" w:rsidP="00D508EF">
      <w:pPr>
        <w:rPr>
          <w:b w:val="0"/>
          <w:bCs/>
          <w:color w:val="auto"/>
          <w:sz w:val="24"/>
          <w:szCs w:val="24"/>
        </w:rPr>
      </w:pPr>
    </w:p>
    <w:p w14:paraId="3434F788" w14:textId="759CB114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>class Account:</w:t>
      </w:r>
    </w:p>
    <w:p w14:paraId="6F08E562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</w:t>
      </w:r>
      <w:r w:rsidRPr="00D508EF">
        <w:rPr>
          <w:b w:val="0"/>
          <w:bCs/>
          <w:i/>
          <w:iCs/>
          <w:color w:val="auto"/>
          <w:sz w:val="24"/>
          <w:szCs w:val="24"/>
        </w:rPr>
        <w:t>#defining Account attributes</w:t>
      </w:r>
    </w:p>
    <w:p w14:paraId="4354DDA8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account_type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= "" </w:t>
      </w:r>
    </w:p>
    <w:p w14:paraId="29C85604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min_balance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= 0</w:t>
      </w:r>
    </w:p>
    <w:p w14:paraId="0598A515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current_balance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= 0</w:t>
      </w:r>
    </w:p>
    <w:p w14:paraId="4C01D0FF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overdraft_limit</w:t>
      </w:r>
      <w:proofErr w:type="spellEnd"/>
      <w:r w:rsidRPr="00D508EF">
        <w:rPr>
          <w:b w:val="0"/>
          <w:bCs/>
          <w:color w:val="auto"/>
          <w:sz w:val="24"/>
          <w:szCs w:val="24"/>
        </w:rPr>
        <w:t>= 0</w:t>
      </w:r>
    </w:p>
    <w:p w14:paraId="7CBBB394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deposit_counter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= 0</w:t>
      </w:r>
    </w:p>
    <w:p w14:paraId="47E53904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br/>
      </w:r>
    </w:p>
    <w:p w14:paraId="3FC918DB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>    def __</w:t>
      </w:r>
      <w:proofErr w:type="spellStart"/>
      <w:r w:rsidRPr="00D508EF">
        <w:rPr>
          <w:b w:val="0"/>
          <w:bCs/>
          <w:color w:val="auto"/>
          <w:sz w:val="24"/>
          <w:szCs w:val="24"/>
        </w:rPr>
        <w:t>init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__(self,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account_type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min_balance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current_balance,overdraft_limit</w:t>
      </w:r>
      <w:proofErr w:type="spellEnd"/>
      <w:r w:rsidRPr="00D508EF">
        <w:rPr>
          <w:b w:val="0"/>
          <w:bCs/>
          <w:color w:val="auto"/>
          <w:sz w:val="24"/>
          <w:szCs w:val="24"/>
        </w:rPr>
        <w:t>):</w:t>
      </w:r>
    </w:p>
    <w:p w14:paraId="20CB7190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self.account_type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=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account_type</w:t>
      </w:r>
      <w:proofErr w:type="spellEnd"/>
    </w:p>
    <w:p w14:paraId="37D05949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self.min_balance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=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min_balance</w:t>
      </w:r>
      <w:proofErr w:type="spellEnd"/>
    </w:p>
    <w:p w14:paraId="4EFE134B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self.current_balance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=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current_balance</w:t>
      </w:r>
      <w:proofErr w:type="spellEnd"/>
    </w:p>
    <w:p w14:paraId="043712EB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self.overdraft_limit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=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overdraft_limit</w:t>
      </w:r>
      <w:proofErr w:type="spellEnd"/>
    </w:p>
    <w:p w14:paraId="4FDD7FB6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</w:t>
      </w:r>
      <w:r w:rsidRPr="00D508EF">
        <w:rPr>
          <w:b w:val="0"/>
          <w:bCs/>
          <w:i/>
          <w:iCs/>
          <w:color w:val="auto"/>
          <w:sz w:val="24"/>
          <w:szCs w:val="24"/>
        </w:rPr>
        <w:t>#Method to withdraw amount and also check if it is within overdraft limit</w:t>
      </w:r>
    </w:p>
    <w:p w14:paraId="7F7947C0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def withdraw(self,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withdraw_amount</w:t>
      </w:r>
      <w:proofErr w:type="spellEnd"/>
      <w:r w:rsidRPr="00D508EF">
        <w:rPr>
          <w:b w:val="0"/>
          <w:bCs/>
          <w:color w:val="auto"/>
          <w:sz w:val="24"/>
          <w:szCs w:val="24"/>
        </w:rPr>
        <w:t>):</w:t>
      </w:r>
    </w:p>
    <w:p w14:paraId="6AC27A66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</w:t>
      </w:r>
      <w:r w:rsidRPr="00D508EF">
        <w:rPr>
          <w:b w:val="0"/>
          <w:bCs/>
          <w:i/>
          <w:iCs/>
          <w:color w:val="auto"/>
          <w:sz w:val="24"/>
          <w:szCs w:val="24"/>
        </w:rPr>
        <w:t xml:space="preserve">#If withdrawal amount is less than current balance then decrease current total balance </w:t>
      </w:r>
    </w:p>
    <w:p w14:paraId="41DE7964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</w:t>
      </w:r>
      <w:r w:rsidRPr="00D508EF">
        <w:rPr>
          <w:b w:val="0"/>
          <w:bCs/>
          <w:i/>
          <w:iCs/>
          <w:color w:val="auto"/>
          <w:sz w:val="24"/>
          <w:szCs w:val="24"/>
        </w:rPr>
        <w:t xml:space="preserve"># by subtracting withdrawal amount </w:t>
      </w:r>
    </w:p>
    <w:p w14:paraId="0EE3BF1B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>        if (</w:t>
      </w:r>
      <w:proofErr w:type="spellStart"/>
      <w:r w:rsidRPr="00D508EF">
        <w:rPr>
          <w:b w:val="0"/>
          <w:bCs/>
          <w:color w:val="auto"/>
          <w:sz w:val="24"/>
          <w:szCs w:val="24"/>
        </w:rPr>
        <w:t>self.current_balance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-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withdraw_amount</w:t>
      </w:r>
      <w:proofErr w:type="spellEnd"/>
      <w:r w:rsidRPr="00D508EF">
        <w:rPr>
          <w:b w:val="0"/>
          <w:bCs/>
          <w:color w:val="auto"/>
          <w:sz w:val="24"/>
          <w:szCs w:val="24"/>
        </w:rPr>
        <w:t>)&gt;= 0:</w:t>
      </w:r>
    </w:p>
    <w:p w14:paraId="5227371D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self.current_balance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-=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withdraw_amount</w:t>
      </w:r>
      <w:proofErr w:type="spellEnd"/>
    </w:p>
    <w:p w14:paraId="457A383D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>            print(</w:t>
      </w:r>
      <w:proofErr w:type="spellStart"/>
      <w:r w:rsidRPr="00D508EF">
        <w:rPr>
          <w:b w:val="0"/>
          <w:bCs/>
          <w:color w:val="auto"/>
          <w:sz w:val="24"/>
          <w:szCs w:val="24"/>
        </w:rPr>
        <w:t>f'The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current balance after withdrawal is: {</w:t>
      </w:r>
      <w:proofErr w:type="spellStart"/>
      <w:r w:rsidRPr="00D508EF">
        <w:rPr>
          <w:b w:val="0"/>
          <w:bCs/>
          <w:color w:val="auto"/>
          <w:sz w:val="24"/>
          <w:szCs w:val="24"/>
        </w:rPr>
        <w:t>self.current_balance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>}')</w:t>
      </w:r>
    </w:p>
    <w:p w14:paraId="7CCC5ACB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>        else:</w:t>
      </w:r>
    </w:p>
    <w:p w14:paraId="46C40765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</w:t>
      </w:r>
      <w:r w:rsidRPr="00D508EF">
        <w:rPr>
          <w:b w:val="0"/>
          <w:bCs/>
          <w:i/>
          <w:iCs/>
          <w:color w:val="auto"/>
          <w:sz w:val="24"/>
          <w:szCs w:val="24"/>
        </w:rPr>
        <w:t xml:space="preserve">#If the withdrawal amount results in current total amount greater than overdraft </w:t>
      </w:r>
    </w:p>
    <w:p w14:paraId="695C8C06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</w:t>
      </w:r>
      <w:r w:rsidRPr="00D508EF">
        <w:rPr>
          <w:b w:val="0"/>
          <w:bCs/>
          <w:i/>
          <w:iCs/>
          <w:color w:val="auto"/>
          <w:sz w:val="24"/>
          <w:szCs w:val="24"/>
        </w:rPr>
        <w:t xml:space="preserve"># then reject with a warning message </w:t>
      </w:r>
    </w:p>
    <w:p w14:paraId="1E74B652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>            if (</w:t>
      </w:r>
      <w:proofErr w:type="spellStart"/>
      <w:r w:rsidRPr="00D508EF">
        <w:rPr>
          <w:b w:val="0"/>
          <w:bCs/>
          <w:color w:val="auto"/>
          <w:sz w:val="24"/>
          <w:szCs w:val="24"/>
        </w:rPr>
        <w:t>self.current_balance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-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withdraw_amount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) * -1 &gt;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self.overdraft_limit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: </w:t>
      </w:r>
    </w:p>
    <w:p w14:paraId="7E833017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>                print(</w:t>
      </w:r>
      <w:proofErr w:type="spellStart"/>
      <w:r w:rsidRPr="00D508EF">
        <w:rPr>
          <w:b w:val="0"/>
          <w:bCs/>
          <w:color w:val="auto"/>
          <w:sz w:val="24"/>
          <w:szCs w:val="24"/>
        </w:rPr>
        <w:t>f'Overdraft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limit exceeded: Cannot withdraw requested amount of ${</w:t>
      </w:r>
      <w:proofErr w:type="spellStart"/>
      <w:r w:rsidRPr="00D508EF">
        <w:rPr>
          <w:b w:val="0"/>
          <w:bCs/>
          <w:color w:val="auto"/>
          <w:sz w:val="24"/>
          <w:szCs w:val="24"/>
        </w:rPr>
        <w:t>withdraw_amount</w:t>
      </w:r>
      <w:proofErr w:type="spellEnd"/>
      <w:r w:rsidRPr="00D508EF">
        <w:rPr>
          <w:b w:val="0"/>
          <w:bCs/>
          <w:color w:val="auto"/>
          <w:sz w:val="24"/>
          <w:szCs w:val="24"/>
        </w:rPr>
        <w:t>}')</w:t>
      </w:r>
    </w:p>
    <w:p w14:paraId="09D8ED6D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lastRenderedPageBreak/>
        <w:t xml:space="preserve">            </w:t>
      </w:r>
      <w:r w:rsidRPr="00D508EF">
        <w:rPr>
          <w:b w:val="0"/>
          <w:bCs/>
          <w:i/>
          <w:iCs/>
          <w:color w:val="auto"/>
          <w:sz w:val="24"/>
          <w:szCs w:val="24"/>
        </w:rPr>
        <w:t xml:space="preserve">#Else if the withdrawal amount results in current total amount less than overdraft </w:t>
      </w:r>
    </w:p>
    <w:p w14:paraId="621926DE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</w:t>
      </w:r>
      <w:r w:rsidRPr="00D508EF">
        <w:rPr>
          <w:b w:val="0"/>
          <w:bCs/>
          <w:i/>
          <w:iCs/>
          <w:color w:val="auto"/>
          <w:sz w:val="24"/>
          <w:szCs w:val="24"/>
        </w:rPr>
        <w:t xml:space="preserve"># but less than 0 then withdraw the amount and update current total with a warning message </w:t>
      </w:r>
    </w:p>
    <w:p w14:paraId="79F4FC4B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</w:t>
      </w:r>
      <w:r w:rsidRPr="00D508EF">
        <w:rPr>
          <w:b w:val="0"/>
          <w:bCs/>
          <w:i/>
          <w:iCs/>
          <w:color w:val="auto"/>
          <w:sz w:val="24"/>
          <w:szCs w:val="24"/>
        </w:rPr>
        <w:t># and also increase overdraft limit by $200</w:t>
      </w:r>
    </w:p>
    <w:p w14:paraId="467FCDCB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>            else:</w:t>
      </w:r>
    </w:p>
    <w:p w14:paraId="3006CB06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   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self.overdraft_limit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+= 200</w:t>
      </w:r>
    </w:p>
    <w:p w14:paraId="0FA77CB3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   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self.current_balance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-=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withdraw_amount</w:t>
      </w:r>
      <w:proofErr w:type="spellEnd"/>
    </w:p>
    <w:p w14:paraId="27679880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>                print(</w:t>
      </w:r>
      <w:proofErr w:type="spellStart"/>
      <w:r w:rsidRPr="00D508EF">
        <w:rPr>
          <w:b w:val="0"/>
          <w:bCs/>
          <w:color w:val="auto"/>
          <w:sz w:val="24"/>
          <w:szCs w:val="24"/>
        </w:rPr>
        <w:t>f'Warning</w:t>
      </w:r>
      <w:proofErr w:type="spellEnd"/>
      <w:r w:rsidRPr="00D508EF">
        <w:rPr>
          <w:b w:val="0"/>
          <w:bCs/>
          <w:color w:val="auto"/>
          <w:sz w:val="24"/>
          <w:szCs w:val="24"/>
        </w:rPr>
        <w:t>: You are using overdraft limit which is now increased to ${</w:t>
      </w:r>
      <w:proofErr w:type="spellStart"/>
      <w:r w:rsidRPr="00D508EF">
        <w:rPr>
          <w:b w:val="0"/>
          <w:bCs/>
          <w:color w:val="auto"/>
          <w:sz w:val="24"/>
          <w:szCs w:val="24"/>
        </w:rPr>
        <w:t>self.overdraft_limit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}')                 </w:t>
      </w:r>
    </w:p>
    <w:p w14:paraId="4C522630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>                print(</w:t>
      </w:r>
      <w:proofErr w:type="spellStart"/>
      <w:r w:rsidRPr="00D508EF">
        <w:rPr>
          <w:b w:val="0"/>
          <w:bCs/>
          <w:color w:val="auto"/>
          <w:sz w:val="24"/>
          <w:szCs w:val="24"/>
        </w:rPr>
        <w:t>f'Warning</w:t>
      </w:r>
      <w:proofErr w:type="spellEnd"/>
      <w:r w:rsidRPr="00D508EF">
        <w:rPr>
          <w:b w:val="0"/>
          <w:bCs/>
          <w:color w:val="auto"/>
          <w:sz w:val="24"/>
          <w:szCs w:val="24"/>
        </w:rPr>
        <w:t>: Your current balance is: ${</w:t>
      </w:r>
      <w:proofErr w:type="spellStart"/>
      <w:r w:rsidRPr="00D508EF">
        <w:rPr>
          <w:b w:val="0"/>
          <w:bCs/>
          <w:color w:val="auto"/>
          <w:sz w:val="24"/>
          <w:szCs w:val="24"/>
        </w:rPr>
        <w:t>self.current_balance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>} ')            </w:t>
      </w:r>
    </w:p>
    <w:p w14:paraId="068FE86A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</w:t>
      </w:r>
      <w:r w:rsidRPr="00D508EF">
        <w:rPr>
          <w:b w:val="0"/>
          <w:bCs/>
          <w:i/>
          <w:iCs/>
          <w:color w:val="auto"/>
          <w:sz w:val="24"/>
          <w:szCs w:val="24"/>
        </w:rPr>
        <w:t>#Method to deposit the amount and increase the deposit counter by 1</w:t>
      </w:r>
    </w:p>
    <w:p w14:paraId="59D3F057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def deposit(self,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deposit_amount</w:t>
      </w:r>
      <w:proofErr w:type="spellEnd"/>
      <w:r w:rsidRPr="00D508EF">
        <w:rPr>
          <w:b w:val="0"/>
          <w:bCs/>
          <w:color w:val="auto"/>
          <w:sz w:val="24"/>
          <w:szCs w:val="24"/>
        </w:rPr>
        <w:t>):</w:t>
      </w:r>
    </w:p>
    <w:p w14:paraId="32B81E89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self.deposit_counter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+= 1</w:t>
      </w:r>
    </w:p>
    <w:p w14:paraId="5C783AF2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 xml:space="preserve">           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self.current_balance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+= </w:t>
      </w:r>
      <w:proofErr w:type="spellStart"/>
      <w:r w:rsidRPr="00D508EF">
        <w:rPr>
          <w:b w:val="0"/>
          <w:bCs/>
          <w:color w:val="auto"/>
          <w:sz w:val="24"/>
          <w:szCs w:val="24"/>
        </w:rPr>
        <w:t>deposit_amount</w:t>
      </w:r>
      <w:proofErr w:type="spellEnd"/>
    </w:p>
    <w:p w14:paraId="0B7A3334" w14:textId="77777777" w:rsidR="00D508EF" w:rsidRPr="00D508EF" w:rsidRDefault="00D508EF" w:rsidP="00D508EF">
      <w:pPr>
        <w:rPr>
          <w:b w:val="0"/>
          <w:bCs/>
          <w:color w:val="auto"/>
          <w:sz w:val="24"/>
          <w:szCs w:val="24"/>
        </w:rPr>
      </w:pPr>
      <w:r w:rsidRPr="00D508EF">
        <w:rPr>
          <w:b w:val="0"/>
          <w:bCs/>
          <w:color w:val="auto"/>
          <w:sz w:val="24"/>
          <w:szCs w:val="24"/>
        </w:rPr>
        <w:t>            print(</w:t>
      </w:r>
      <w:proofErr w:type="spellStart"/>
      <w:r w:rsidRPr="00D508EF">
        <w:rPr>
          <w:b w:val="0"/>
          <w:bCs/>
          <w:color w:val="auto"/>
          <w:sz w:val="24"/>
          <w:szCs w:val="24"/>
        </w:rPr>
        <w:t>f'The</w:t>
      </w:r>
      <w:proofErr w:type="spellEnd"/>
      <w:r w:rsidRPr="00D508EF">
        <w:rPr>
          <w:b w:val="0"/>
          <w:bCs/>
          <w:color w:val="auto"/>
          <w:sz w:val="24"/>
          <w:szCs w:val="24"/>
        </w:rPr>
        <w:t xml:space="preserve"> current balance after deposit is: {</w:t>
      </w:r>
      <w:proofErr w:type="spellStart"/>
      <w:r w:rsidRPr="00D508EF">
        <w:rPr>
          <w:b w:val="0"/>
          <w:bCs/>
          <w:color w:val="auto"/>
          <w:sz w:val="24"/>
          <w:szCs w:val="24"/>
        </w:rPr>
        <w:t>self.current_balance</w:t>
      </w:r>
      <w:proofErr w:type="spellEnd"/>
      <w:r w:rsidRPr="00D508EF">
        <w:rPr>
          <w:b w:val="0"/>
          <w:bCs/>
          <w:color w:val="auto"/>
          <w:sz w:val="24"/>
          <w:szCs w:val="24"/>
        </w:rPr>
        <w:t>}')</w:t>
      </w:r>
    </w:p>
    <w:p w14:paraId="70CFE232" w14:textId="77777777" w:rsidR="00947966" w:rsidRPr="00D508EF" w:rsidRDefault="00947966" w:rsidP="00947966">
      <w:pPr>
        <w:rPr>
          <w:b w:val="0"/>
          <w:bCs/>
          <w:color w:val="auto"/>
          <w:sz w:val="24"/>
          <w:szCs w:val="24"/>
        </w:rPr>
      </w:pPr>
    </w:p>
    <w:p w14:paraId="230BF13F" w14:textId="11902B8C" w:rsidR="00947966" w:rsidRDefault="00947966" w:rsidP="00947966">
      <w:r>
        <w:t>Savings.py</w:t>
      </w:r>
    </w:p>
    <w:p w14:paraId="2260DC98" w14:textId="77777777" w:rsidR="002C55B1" w:rsidRDefault="002C55B1" w:rsidP="00947966"/>
    <w:p w14:paraId="33AC4146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>from Account import Account</w:t>
      </w:r>
    </w:p>
    <w:p w14:paraId="7250E14F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i/>
          <w:iCs/>
          <w:color w:val="auto"/>
          <w:sz w:val="24"/>
          <w:szCs w:val="24"/>
        </w:rPr>
        <w:t>#Creating a child class Savings inheriting from class Account</w:t>
      </w:r>
    </w:p>
    <w:p w14:paraId="23E08D76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>class Savings(Account):</w:t>
      </w:r>
    </w:p>
    <w:p w14:paraId="789FA1C9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</w:p>
    <w:p w14:paraId="1F0E8585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>    def __</w:t>
      </w:r>
      <w:proofErr w:type="spellStart"/>
      <w:r w:rsidRPr="002C55B1">
        <w:rPr>
          <w:b w:val="0"/>
          <w:bCs/>
          <w:color w:val="auto"/>
          <w:sz w:val="24"/>
          <w:szCs w:val="24"/>
        </w:rPr>
        <w:t>init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__(self,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account_type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min_balance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current_balance,overdraft_limit</w:t>
      </w:r>
      <w:proofErr w:type="spellEnd"/>
      <w:r w:rsidRPr="002C55B1">
        <w:rPr>
          <w:b w:val="0"/>
          <w:bCs/>
          <w:color w:val="auto"/>
          <w:sz w:val="24"/>
          <w:szCs w:val="24"/>
        </w:rPr>
        <w:t>):</w:t>
      </w:r>
    </w:p>
    <w:p w14:paraId="0B250F91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 xml:space="preserve">        </w:t>
      </w:r>
      <w:r w:rsidRPr="002C55B1">
        <w:rPr>
          <w:b w:val="0"/>
          <w:bCs/>
          <w:i/>
          <w:iCs/>
          <w:color w:val="auto"/>
          <w:sz w:val="24"/>
          <w:szCs w:val="24"/>
        </w:rPr>
        <w:t>#Executing the constructor for the parent class</w:t>
      </w:r>
    </w:p>
    <w:p w14:paraId="27D2F5C2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>        super().__</w:t>
      </w:r>
      <w:proofErr w:type="spellStart"/>
      <w:r w:rsidRPr="002C55B1">
        <w:rPr>
          <w:b w:val="0"/>
          <w:bCs/>
          <w:color w:val="auto"/>
          <w:sz w:val="24"/>
          <w:szCs w:val="24"/>
        </w:rPr>
        <w:t>init</w:t>
      </w:r>
      <w:proofErr w:type="spellEnd"/>
      <w:r w:rsidRPr="002C55B1">
        <w:rPr>
          <w:b w:val="0"/>
          <w:bCs/>
          <w:color w:val="auto"/>
          <w:sz w:val="24"/>
          <w:szCs w:val="24"/>
        </w:rPr>
        <w:t>__(</w:t>
      </w:r>
      <w:proofErr w:type="spellStart"/>
      <w:r w:rsidRPr="002C55B1">
        <w:rPr>
          <w:b w:val="0"/>
          <w:bCs/>
          <w:color w:val="auto"/>
          <w:sz w:val="24"/>
          <w:szCs w:val="24"/>
        </w:rPr>
        <w:t>account_type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min_balance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current_balance,overdraft_limit</w:t>
      </w:r>
      <w:proofErr w:type="spellEnd"/>
      <w:r w:rsidRPr="002C55B1">
        <w:rPr>
          <w:b w:val="0"/>
          <w:bCs/>
          <w:color w:val="auto"/>
          <w:sz w:val="24"/>
          <w:szCs w:val="24"/>
        </w:rPr>
        <w:t>)</w:t>
      </w:r>
    </w:p>
    <w:p w14:paraId="632AE346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 xml:space="preserve">    </w:t>
      </w:r>
      <w:r w:rsidRPr="002C55B1">
        <w:rPr>
          <w:b w:val="0"/>
          <w:bCs/>
          <w:i/>
          <w:iCs/>
          <w:color w:val="auto"/>
          <w:sz w:val="24"/>
          <w:szCs w:val="24"/>
        </w:rPr>
        <w:t>#Method to create the profit</w:t>
      </w:r>
    </w:p>
    <w:p w14:paraId="7F5DDF6C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>    def profit(self):</w:t>
      </w:r>
    </w:p>
    <w:p w14:paraId="4F51411F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self.current_balance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 += (</w:t>
      </w:r>
      <w:proofErr w:type="spellStart"/>
      <w:r w:rsidRPr="002C55B1">
        <w:rPr>
          <w:b w:val="0"/>
          <w:bCs/>
          <w:color w:val="auto"/>
          <w:sz w:val="24"/>
          <w:szCs w:val="24"/>
        </w:rPr>
        <w:t>self.current_balance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 * 0.15)</w:t>
      </w:r>
    </w:p>
    <w:p w14:paraId="7B3C2B15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>        print(</w:t>
      </w:r>
      <w:proofErr w:type="spellStart"/>
      <w:r w:rsidRPr="002C55B1">
        <w:rPr>
          <w:b w:val="0"/>
          <w:bCs/>
          <w:color w:val="auto"/>
          <w:sz w:val="24"/>
          <w:szCs w:val="24"/>
        </w:rPr>
        <w:t>f'The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 current balance after profit is: {</w:t>
      </w:r>
      <w:proofErr w:type="spellStart"/>
      <w:r w:rsidRPr="002C55B1">
        <w:rPr>
          <w:b w:val="0"/>
          <w:bCs/>
          <w:color w:val="auto"/>
          <w:sz w:val="24"/>
          <w:szCs w:val="24"/>
        </w:rPr>
        <w:t>self.current_balance</w:t>
      </w:r>
      <w:proofErr w:type="spellEnd"/>
      <w:r w:rsidRPr="002C55B1">
        <w:rPr>
          <w:b w:val="0"/>
          <w:bCs/>
          <w:color w:val="auto"/>
          <w:sz w:val="24"/>
          <w:szCs w:val="24"/>
        </w:rPr>
        <w:t>}')</w:t>
      </w:r>
    </w:p>
    <w:p w14:paraId="482E4A7B" w14:textId="77777777" w:rsidR="00947966" w:rsidRPr="002C55B1" w:rsidRDefault="00947966" w:rsidP="00947966">
      <w:pPr>
        <w:rPr>
          <w:b w:val="0"/>
          <w:bCs/>
          <w:color w:val="auto"/>
          <w:sz w:val="24"/>
          <w:szCs w:val="24"/>
        </w:rPr>
      </w:pPr>
    </w:p>
    <w:p w14:paraId="2698C5D7" w14:textId="030ADAC6" w:rsidR="00947966" w:rsidRDefault="00947966" w:rsidP="00947966">
      <w:r>
        <w:t>Checking.py</w:t>
      </w:r>
    </w:p>
    <w:p w14:paraId="5A9E53DB" w14:textId="77777777" w:rsidR="002C55B1" w:rsidRDefault="002C55B1" w:rsidP="002C55B1">
      <w:pPr>
        <w:rPr>
          <w:b w:val="0"/>
          <w:bCs/>
          <w:color w:val="auto"/>
          <w:sz w:val="24"/>
          <w:szCs w:val="24"/>
        </w:rPr>
      </w:pPr>
    </w:p>
    <w:p w14:paraId="16178D4A" w14:textId="715EBDA5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>from Account import Account</w:t>
      </w:r>
    </w:p>
    <w:p w14:paraId="20941A4A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i/>
          <w:iCs/>
          <w:color w:val="auto"/>
          <w:sz w:val="24"/>
          <w:szCs w:val="24"/>
        </w:rPr>
        <w:t>#Creating a child class Checking inheriting from class Account</w:t>
      </w:r>
    </w:p>
    <w:p w14:paraId="6CC14A85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>class Checking(Account):</w:t>
      </w:r>
    </w:p>
    <w:p w14:paraId="4E54AEA7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</w:p>
    <w:p w14:paraId="21BD0A85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>    def __</w:t>
      </w:r>
      <w:proofErr w:type="spellStart"/>
      <w:r w:rsidRPr="002C55B1">
        <w:rPr>
          <w:b w:val="0"/>
          <w:bCs/>
          <w:color w:val="auto"/>
          <w:sz w:val="24"/>
          <w:szCs w:val="24"/>
        </w:rPr>
        <w:t>init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__(self,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account_type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min_balance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current_balance,overdraft_limit</w:t>
      </w:r>
      <w:proofErr w:type="spellEnd"/>
      <w:r w:rsidRPr="002C55B1">
        <w:rPr>
          <w:b w:val="0"/>
          <w:bCs/>
          <w:color w:val="auto"/>
          <w:sz w:val="24"/>
          <w:szCs w:val="24"/>
        </w:rPr>
        <w:t>):</w:t>
      </w:r>
    </w:p>
    <w:p w14:paraId="6C495F97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 xml:space="preserve">        </w:t>
      </w:r>
      <w:r w:rsidRPr="002C55B1">
        <w:rPr>
          <w:b w:val="0"/>
          <w:bCs/>
          <w:i/>
          <w:iCs/>
          <w:color w:val="auto"/>
          <w:sz w:val="24"/>
          <w:szCs w:val="24"/>
        </w:rPr>
        <w:t>#Creating a child class Checking inheriting from class Account</w:t>
      </w:r>
    </w:p>
    <w:p w14:paraId="55E50470" w14:textId="77777777" w:rsidR="002C55B1" w:rsidRPr="002C55B1" w:rsidRDefault="002C55B1" w:rsidP="002C55B1">
      <w:pPr>
        <w:rPr>
          <w:b w:val="0"/>
          <w:bCs/>
          <w:color w:val="auto"/>
          <w:sz w:val="24"/>
          <w:szCs w:val="24"/>
        </w:rPr>
      </w:pPr>
      <w:r w:rsidRPr="002C55B1">
        <w:rPr>
          <w:b w:val="0"/>
          <w:bCs/>
          <w:color w:val="auto"/>
          <w:sz w:val="24"/>
          <w:szCs w:val="24"/>
        </w:rPr>
        <w:t>        super().__</w:t>
      </w:r>
      <w:proofErr w:type="spellStart"/>
      <w:r w:rsidRPr="002C55B1">
        <w:rPr>
          <w:b w:val="0"/>
          <w:bCs/>
          <w:color w:val="auto"/>
          <w:sz w:val="24"/>
          <w:szCs w:val="24"/>
        </w:rPr>
        <w:t>init</w:t>
      </w:r>
      <w:proofErr w:type="spellEnd"/>
      <w:r w:rsidRPr="002C55B1">
        <w:rPr>
          <w:b w:val="0"/>
          <w:bCs/>
          <w:color w:val="auto"/>
          <w:sz w:val="24"/>
          <w:szCs w:val="24"/>
        </w:rPr>
        <w:t>__(</w:t>
      </w:r>
      <w:proofErr w:type="spellStart"/>
      <w:r w:rsidRPr="002C55B1">
        <w:rPr>
          <w:b w:val="0"/>
          <w:bCs/>
          <w:color w:val="auto"/>
          <w:sz w:val="24"/>
          <w:szCs w:val="24"/>
        </w:rPr>
        <w:t>account_type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min_balance</w:t>
      </w:r>
      <w:proofErr w:type="spellEnd"/>
      <w:r w:rsidRPr="002C55B1">
        <w:rPr>
          <w:b w:val="0"/>
          <w:bCs/>
          <w:color w:val="auto"/>
          <w:sz w:val="24"/>
          <w:szCs w:val="24"/>
        </w:rPr>
        <w:t xml:space="preserve">, </w:t>
      </w:r>
      <w:proofErr w:type="spellStart"/>
      <w:r w:rsidRPr="002C55B1">
        <w:rPr>
          <w:b w:val="0"/>
          <w:bCs/>
          <w:color w:val="auto"/>
          <w:sz w:val="24"/>
          <w:szCs w:val="24"/>
        </w:rPr>
        <w:t>current_balance,overdraft_limit</w:t>
      </w:r>
      <w:proofErr w:type="spellEnd"/>
      <w:r w:rsidRPr="002C55B1">
        <w:rPr>
          <w:b w:val="0"/>
          <w:bCs/>
          <w:color w:val="auto"/>
          <w:sz w:val="24"/>
          <w:szCs w:val="24"/>
        </w:rPr>
        <w:t>)</w:t>
      </w:r>
    </w:p>
    <w:p w14:paraId="64D27075" w14:textId="77777777" w:rsidR="002C55B1" w:rsidRPr="002C55B1" w:rsidRDefault="002C55B1" w:rsidP="00947966">
      <w:pPr>
        <w:rPr>
          <w:b w:val="0"/>
          <w:bCs/>
          <w:color w:val="auto"/>
          <w:sz w:val="24"/>
          <w:szCs w:val="24"/>
        </w:rPr>
      </w:pPr>
    </w:p>
    <w:p w14:paraId="502353AE" w14:textId="77777777" w:rsidR="00947966" w:rsidRDefault="00947966" w:rsidP="00947966"/>
    <w:p w14:paraId="6C7E7A24" w14:textId="2D765634" w:rsidR="008B08E3" w:rsidRDefault="00947966" w:rsidP="001A557F">
      <w:r>
        <w:t>Person.py</w:t>
      </w:r>
    </w:p>
    <w:p w14:paraId="273B9A78" w14:textId="77777777" w:rsidR="001A557F" w:rsidRDefault="001A557F" w:rsidP="001A557F">
      <w:pPr>
        <w:rPr>
          <w:b w:val="0"/>
          <w:bCs/>
          <w:i/>
          <w:iCs/>
          <w:color w:val="auto"/>
          <w:sz w:val="24"/>
          <w:szCs w:val="24"/>
        </w:rPr>
      </w:pPr>
    </w:p>
    <w:p w14:paraId="04FDE4BA" w14:textId="77CDA4E3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i/>
          <w:iCs/>
          <w:color w:val="auto"/>
          <w:sz w:val="24"/>
          <w:szCs w:val="24"/>
        </w:rPr>
        <w:t>#Person Class</w:t>
      </w:r>
    </w:p>
    <w:p w14:paraId="1B3C6480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i/>
          <w:iCs/>
          <w:color w:val="auto"/>
          <w:sz w:val="24"/>
          <w:szCs w:val="24"/>
        </w:rPr>
        <w:t>#Attributes:</w:t>
      </w:r>
    </w:p>
    <w:p w14:paraId="76E84D6D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i/>
          <w:iCs/>
          <w:color w:val="auto"/>
          <w:sz w:val="24"/>
          <w:szCs w:val="24"/>
        </w:rPr>
        <w:t>#name: Stores the name of the person.</w:t>
      </w:r>
    </w:p>
    <w:p w14:paraId="48EF4103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i/>
          <w:iCs/>
          <w:color w:val="auto"/>
          <w:sz w:val="24"/>
          <w:szCs w:val="24"/>
        </w:rPr>
        <w:t>#account: An instance of either Checking or Savings.</w:t>
      </w:r>
    </w:p>
    <w:p w14:paraId="1D9DF805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</w:p>
    <w:p w14:paraId="504088D2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color w:val="auto"/>
          <w:sz w:val="24"/>
          <w:szCs w:val="24"/>
        </w:rPr>
        <w:t xml:space="preserve">from Account import Account </w:t>
      </w:r>
    </w:p>
    <w:p w14:paraId="56CDB22F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</w:p>
    <w:p w14:paraId="2C39A35F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color w:val="auto"/>
          <w:sz w:val="24"/>
          <w:szCs w:val="24"/>
        </w:rPr>
        <w:t>class Person:</w:t>
      </w:r>
    </w:p>
    <w:p w14:paraId="3A3D3560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color w:val="auto"/>
          <w:sz w:val="24"/>
          <w:szCs w:val="24"/>
        </w:rPr>
        <w:t xml:space="preserve">    </w:t>
      </w:r>
      <w:r w:rsidRPr="001A557F">
        <w:rPr>
          <w:b w:val="0"/>
          <w:bCs/>
          <w:i/>
          <w:iCs/>
          <w:color w:val="auto"/>
          <w:sz w:val="24"/>
          <w:szCs w:val="24"/>
        </w:rPr>
        <w:t>#defining Person attributes</w:t>
      </w:r>
    </w:p>
    <w:p w14:paraId="593570C0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color w:val="auto"/>
          <w:sz w:val="24"/>
          <w:szCs w:val="24"/>
        </w:rPr>
        <w:t>    name = ""</w:t>
      </w:r>
    </w:p>
    <w:p w14:paraId="72335D86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color w:val="auto"/>
          <w:sz w:val="24"/>
          <w:szCs w:val="24"/>
        </w:rPr>
        <w:t>    account = Account</w:t>
      </w:r>
    </w:p>
    <w:p w14:paraId="3797CD79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color w:val="auto"/>
          <w:sz w:val="24"/>
          <w:szCs w:val="24"/>
        </w:rPr>
        <w:t xml:space="preserve">    </w:t>
      </w:r>
      <w:r w:rsidRPr="001A557F">
        <w:rPr>
          <w:b w:val="0"/>
          <w:bCs/>
          <w:i/>
          <w:iCs/>
          <w:color w:val="auto"/>
          <w:sz w:val="24"/>
          <w:szCs w:val="24"/>
        </w:rPr>
        <w:t>#Constructor to create Person object</w:t>
      </w:r>
    </w:p>
    <w:p w14:paraId="55B27518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color w:val="auto"/>
          <w:sz w:val="24"/>
          <w:szCs w:val="24"/>
        </w:rPr>
        <w:t>    def __</w:t>
      </w:r>
      <w:proofErr w:type="spellStart"/>
      <w:r w:rsidRPr="001A557F">
        <w:rPr>
          <w:b w:val="0"/>
          <w:bCs/>
          <w:color w:val="auto"/>
          <w:sz w:val="24"/>
          <w:szCs w:val="24"/>
        </w:rPr>
        <w:t>init</w:t>
      </w:r>
      <w:proofErr w:type="spellEnd"/>
      <w:r w:rsidRPr="001A557F">
        <w:rPr>
          <w:b w:val="0"/>
          <w:bCs/>
          <w:color w:val="auto"/>
          <w:sz w:val="24"/>
          <w:szCs w:val="24"/>
        </w:rPr>
        <w:t>__(self, name, account):</w:t>
      </w:r>
    </w:p>
    <w:p w14:paraId="3A430744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color w:val="auto"/>
          <w:sz w:val="24"/>
          <w:szCs w:val="24"/>
        </w:rPr>
        <w:t>        self.name = name</w:t>
      </w:r>
    </w:p>
    <w:p w14:paraId="387A849C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  <w:r w:rsidRPr="001A557F">
        <w:rPr>
          <w:b w:val="0"/>
          <w:bCs/>
          <w:color w:val="auto"/>
          <w:sz w:val="24"/>
          <w:szCs w:val="24"/>
        </w:rPr>
        <w:t xml:space="preserve">        </w:t>
      </w:r>
      <w:proofErr w:type="spellStart"/>
      <w:r w:rsidRPr="001A557F">
        <w:rPr>
          <w:b w:val="0"/>
          <w:bCs/>
          <w:color w:val="auto"/>
          <w:sz w:val="24"/>
          <w:szCs w:val="24"/>
        </w:rPr>
        <w:t>self.account</w:t>
      </w:r>
      <w:proofErr w:type="spellEnd"/>
      <w:r w:rsidRPr="001A557F">
        <w:rPr>
          <w:b w:val="0"/>
          <w:bCs/>
          <w:color w:val="auto"/>
          <w:sz w:val="24"/>
          <w:szCs w:val="24"/>
        </w:rPr>
        <w:t xml:space="preserve"> = account</w:t>
      </w:r>
    </w:p>
    <w:p w14:paraId="37BEDBC4" w14:textId="77777777" w:rsidR="001A557F" w:rsidRPr="001A557F" w:rsidRDefault="001A557F" w:rsidP="001A557F">
      <w:pPr>
        <w:rPr>
          <w:b w:val="0"/>
          <w:bCs/>
          <w:color w:val="auto"/>
          <w:sz w:val="24"/>
          <w:szCs w:val="24"/>
        </w:rPr>
      </w:pPr>
    </w:p>
    <w:p w14:paraId="217AC066" w14:textId="77777777" w:rsidR="00947966" w:rsidRDefault="00947966" w:rsidP="00947966">
      <w:pPr>
        <w:pStyle w:val="Content"/>
      </w:pPr>
      <w:r>
        <w:t>Paste the screenshot of your output here</w:t>
      </w:r>
    </w:p>
    <w:p w14:paraId="3D83A09A" w14:textId="77777777" w:rsidR="008B08E3" w:rsidRPr="00570912" w:rsidRDefault="008B08E3" w:rsidP="00947966">
      <w:pPr>
        <w:rPr>
          <w:b w:val="0"/>
          <w:color w:val="0F0D29" w:themeColor="text1"/>
          <w:sz w:val="24"/>
          <w:szCs w:val="24"/>
        </w:rPr>
      </w:pPr>
    </w:p>
    <w:p w14:paraId="240FDE84" w14:textId="038D6A94" w:rsidR="008B08E3" w:rsidRPr="00570912" w:rsidRDefault="008B08E3" w:rsidP="00947966">
      <w:pPr>
        <w:rPr>
          <w:b w:val="0"/>
          <w:color w:val="0F0D29" w:themeColor="text1"/>
          <w:sz w:val="24"/>
          <w:szCs w:val="24"/>
        </w:rPr>
      </w:pPr>
      <w:r w:rsidRPr="00570912">
        <w:rPr>
          <w:b w:val="0"/>
          <w:color w:val="0F0D29" w:themeColor="text1"/>
          <w:sz w:val="24"/>
          <w:szCs w:val="24"/>
        </w:rPr>
        <w:lastRenderedPageBreak/>
        <w:drawing>
          <wp:inline distT="0" distB="0" distL="0" distR="0" wp14:anchorId="633E644A" wp14:editId="4331EBBE">
            <wp:extent cx="6309360" cy="3977640"/>
            <wp:effectExtent l="0" t="0" r="0" b="3810"/>
            <wp:docPr id="9317970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9705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BC63" w14:textId="1CE207E6" w:rsidR="008B08E3" w:rsidRPr="00570912" w:rsidRDefault="008B08E3" w:rsidP="00947966">
      <w:pPr>
        <w:rPr>
          <w:b w:val="0"/>
          <w:color w:val="0F0D29" w:themeColor="text1"/>
          <w:sz w:val="24"/>
          <w:szCs w:val="24"/>
        </w:rPr>
      </w:pPr>
      <w:r w:rsidRPr="00570912">
        <w:rPr>
          <w:b w:val="0"/>
          <w:color w:val="0F0D29" w:themeColor="text1"/>
          <w:sz w:val="24"/>
          <w:szCs w:val="24"/>
        </w:rPr>
        <w:lastRenderedPageBreak/>
        <w:drawing>
          <wp:inline distT="0" distB="0" distL="0" distR="0" wp14:anchorId="2655D25B" wp14:editId="0274BBD4">
            <wp:extent cx="4115011" cy="5454930"/>
            <wp:effectExtent l="0" t="0" r="0" b="0"/>
            <wp:docPr id="54118409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84092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54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24B6" w14:textId="12DCEA98" w:rsidR="008B08E3" w:rsidRPr="00570912" w:rsidRDefault="008B08E3" w:rsidP="00947966">
      <w:pPr>
        <w:rPr>
          <w:b w:val="0"/>
          <w:color w:val="0F0D29" w:themeColor="text1"/>
          <w:sz w:val="24"/>
          <w:szCs w:val="24"/>
        </w:rPr>
      </w:pPr>
      <w:r w:rsidRPr="00570912">
        <w:rPr>
          <w:b w:val="0"/>
          <w:color w:val="0F0D29" w:themeColor="text1"/>
          <w:sz w:val="24"/>
          <w:szCs w:val="24"/>
        </w:rPr>
        <w:drawing>
          <wp:inline distT="0" distB="0" distL="0" distR="0" wp14:anchorId="40208516" wp14:editId="6D023262">
            <wp:extent cx="4178515" cy="2825895"/>
            <wp:effectExtent l="0" t="0" r="0" b="0"/>
            <wp:docPr id="6624956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9569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F359" w14:textId="38A16FD6" w:rsidR="008B08E3" w:rsidRPr="00570912" w:rsidRDefault="001C60DE" w:rsidP="00947966">
      <w:pPr>
        <w:rPr>
          <w:b w:val="0"/>
          <w:color w:val="0F0D29" w:themeColor="text1"/>
          <w:sz w:val="24"/>
          <w:szCs w:val="24"/>
        </w:rPr>
      </w:pPr>
      <w:r w:rsidRPr="00570912">
        <w:rPr>
          <w:b w:val="0"/>
          <w:color w:val="0F0D29" w:themeColor="text1"/>
          <w:sz w:val="24"/>
          <w:szCs w:val="24"/>
        </w:rPr>
        <w:lastRenderedPageBreak/>
        <w:t>Successfully calculated the profit at the 10th deposit</w:t>
      </w:r>
    </w:p>
    <w:p w14:paraId="1772C143" w14:textId="77777777" w:rsidR="00570912" w:rsidRDefault="00570912" w:rsidP="00947966">
      <w:pPr>
        <w:rPr>
          <w:b w:val="0"/>
          <w:color w:val="0F0D29" w:themeColor="text1"/>
          <w:sz w:val="24"/>
          <w:szCs w:val="24"/>
        </w:rPr>
      </w:pPr>
    </w:p>
    <w:p w14:paraId="1420A1FB" w14:textId="63FD82A5" w:rsidR="00570912" w:rsidRDefault="00570912" w:rsidP="00947966">
      <w:pPr>
        <w:rPr>
          <w:b w:val="0"/>
          <w:color w:val="0F0D29" w:themeColor="text1"/>
          <w:sz w:val="24"/>
          <w:szCs w:val="24"/>
        </w:rPr>
      </w:pPr>
      <w:r w:rsidRPr="00570912">
        <w:rPr>
          <w:b w:val="0"/>
          <w:color w:val="0F0D29" w:themeColor="text1"/>
          <w:sz w:val="24"/>
          <w:szCs w:val="24"/>
        </w:rPr>
        <w:drawing>
          <wp:inline distT="0" distB="0" distL="0" distR="0" wp14:anchorId="0F89E1CA" wp14:editId="399C37B6">
            <wp:extent cx="3759393" cy="1206562"/>
            <wp:effectExtent l="0" t="0" r="0" b="0"/>
            <wp:docPr id="1667851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513" name="Picture 1" descr="A screen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6681" w14:textId="5EBC41C3" w:rsidR="00570912" w:rsidRDefault="00570912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>Successfully withdrawn requested amount from the account</w:t>
      </w:r>
    </w:p>
    <w:p w14:paraId="1887EE1D" w14:textId="77777777" w:rsidR="00570912" w:rsidRDefault="00570912" w:rsidP="00947966">
      <w:pPr>
        <w:rPr>
          <w:b w:val="0"/>
          <w:color w:val="0F0D29" w:themeColor="text1"/>
          <w:sz w:val="24"/>
          <w:szCs w:val="24"/>
        </w:rPr>
      </w:pPr>
    </w:p>
    <w:p w14:paraId="2925AB5D" w14:textId="100EB5FD" w:rsidR="00570912" w:rsidRDefault="00570912" w:rsidP="00947966">
      <w:pPr>
        <w:rPr>
          <w:b w:val="0"/>
          <w:color w:val="0F0D29" w:themeColor="text1"/>
          <w:sz w:val="24"/>
          <w:szCs w:val="24"/>
        </w:rPr>
      </w:pPr>
      <w:r w:rsidRPr="00570912">
        <w:rPr>
          <w:b w:val="0"/>
          <w:color w:val="0F0D29" w:themeColor="text1"/>
          <w:sz w:val="24"/>
          <w:szCs w:val="24"/>
        </w:rPr>
        <w:drawing>
          <wp:inline distT="0" distB="0" distL="0" distR="0" wp14:anchorId="1F686774" wp14:editId="069ACC61">
            <wp:extent cx="5626389" cy="5620039"/>
            <wp:effectExtent l="0" t="0" r="0" b="0"/>
            <wp:docPr id="5573447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44776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562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FE2C" w14:textId="6A8D44DC" w:rsidR="00570912" w:rsidRDefault="00570912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>Successfully withdrawn requested amount using the overdraft limit and also increasing the overdraft limit by additional $200</w:t>
      </w:r>
      <w:r w:rsidR="00DE4A2A">
        <w:rPr>
          <w:b w:val="0"/>
          <w:color w:val="0F0D29" w:themeColor="text1"/>
          <w:sz w:val="24"/>
          <w:szCs w:val="24"/>
        </w:rPr>
        <w:t xml:space="preserve"> for the Savings account</w:t>
      </w:r>
    </w:p>
    <w:p w14:paraId="431BBC50" w14:textId="77777777" w:rsidR="007E6E32" w:rsidRDefault="007E6E32" w:rsidP="00947966">
      <w:pPr>
        <w:rPr>
          <w:b w:val="0"/>
          <w:color w:val="0F0D29" w:themeColor="text1"/>
          <w:sz w:val="24"/>
          <w:szCs w:val="24"/>
        </w:rPr>
      </w:pPr>
    </w:p>
    <w:p w14:paraId="10A2F412" w14:textId="3811EA14" w:rsidR="007E6E32" w:rsidRDefault="007E6E32" w:rsidP="00947966">
      <w:pPr>
        <w:rPr>
          <w:b w:val="0"/>
          <w:color w:val="0F0D29" w:themeColor="text1"/>
          <w:sz w:val="24"/>
          <w:szCs w:val="24"/>
        </w:rPr>
      </w:pPr>
      <w:r w:rsidRPr="007E6E32">
        <w:rPr>
          <w:b w:val="0"/>
          <w:color w:val="0F0D29" w:themeColor="text1"/>
          <w:sz w:val="24"/>
          <w:szCs w:val="24"/>
        </w:rPr>
        <w:lastRenderedPageBreak/>
        <w:drawing>
          <wp:inline distT="0" distB="0" distL="0" distR="0" wp14:anchorId="224DD4F6" wp14:editId="6D4F9909">
            <wp:extent cx="4826248" cy="1225613"/>
            <wp:effectExtent l="0" t="0" r="0" b="0"/>
            <wp:docPr id="129588558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85589" name="Picture 1" descr="A screenshot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10A2" w14:textId="65B27E57" w:rsidR="007E6E32" w:rsidRDefault="007E6E32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>Rejected the withdrawal amount request exceeding the overdraft limit with warning message</w:t>
      </w:r>
      <w:r w:rsidR="00DE4A2A">
        <w:rPr>
          <w:b w:val="0"/>
          <w:color w:val="0F0D29" w:themeColor="text1"/>
          <w:sz w:val="24"/>
          <w:szCs w:val="24"/>
        </w:rPr>
        <w:t xml:space="preserve"> for the Savings account.</w:t>
      </w:r>
    </w:p>
    <w:p w14:paraId="1C313305" w14:textId="77777777" w:rsidR="00F85D36" w:rsidRDefault="00F85D36" w:rsidP="00947966">
      <w:pPr>
        <w:rPr>
          <w:b w:val="0"/>
          <w:color w:val="0F0D29" w:themeColor="text1"/>
          <w:sz w:val="24"/>
          <w:szCs w:val="24"/>
        </w:rPr>
      </w:pPr>
    </w:p>
    <w:p w14:paraId="70662024" w14:textId="3ABC1B49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 w:rsidRPr="00F85D36">
        <w:rPr>
          <w:b w:val="0"/>
          <w:color w:val="0F0D29" w:themeColor="text1"/>
          <w:sz w:val="24"/>
          <w:szCs w:val="24"/>
        </w:rPr>
        <w:drawing>
          <wp:inline distT="0" distB="0" distL="0" distR="0" wp14:anchorId="5D6F9E4D" wp14:editId="3C782EE4">
            <wp:extent cx="3645087" cy="3473629"/>
            <wp:effectExtent l="0" t="0" r="0" b="0"/>
            <wp:docPr id="156493338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33386" name="Picture 1" descr="A screen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0D28" w14:textId="4C63718F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>Successfully created a new customer with checking account</w:t>
      </w:r>
    </w:p>
    <w:p w14:paraId="42DFF895" w14:textId="77777777" w:rsidR="00F85D36" w:rsidRDefault="00F85D36" w:rsidP="00947966">
      <w:pPr>
        <w:rPr>
          <w:b w:val="0"/>
          <w:color w:val="0F0D29" w:themeColor="text1"/>
          <w:sz w:val="24"/>
          <w:szCs w:val="24"/>
        </w:rPr>
      </w:pPr>
    </w:p>
    <w:p w14:paraId="113D67ED" w14:textId="23F3C88B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>Added $100 to the Checking account</w:t>
      </w:r>
    </w:p>
    <w:p w14:paraId="61A4A526" w14:textId="06861320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>Withdrawn $56 from the Checking account</w:t>
      </w:r>
    </w:p>
    <w:p w14:paraId="4F727D8F" w14:textId="77777777" w:rsidR="00F85D36" w:rsidRDefault="00F85D36" w:rsidP="00947966">
      <w:pPr>
        <w:rPr>
          <w:b w:val="0"/>
          <w:color w:val="0F0D29" w:themeColor="text1"/>
          <w:sz w:val="24"/>
          <w:szCs w:val="24"/>
        </w:rPr>
      </w:pPr>
    </w:p>
    <w:p w14:paraId="390253C9" w14:textId="63ABE3A4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 w:rsidRPr="00F85D36">
        <w:rPr>
          <w:b w:val="0"/>
          <w:color w:val="0F0D29" w:themeColor="text1"/>
          <w:sz w:val="24"/>
          <w:szCs w:val="24"/>
        </w:rPr>
        <w:lastRenderedPageBreak/>
        <w:drawing>
          <wp:inline distT="0" distB="0" distL="0" distR="0" wp14:anchorId="544906CF" wp14:editId="0EC7BFB4">
            <wp:extent cx="5321573" cy="5105662"/>
            <wp:effectExtent l="0" t="0" r="0" b="0"/>
            <wp:docPr id="5340704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70408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51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FD6B" w14:textId="5FF7131D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 xml:space="preserve">Showing all the customers with their account details and option to select the customer to perform transactions for. </w:t>
      </w:r>
    </w:p>
    <w:p w14:paraId="1BE0A377" w14:textId="77777777" w:rsidR="00F85D36" w:rsidRDefault="00F85D36" w:rsidP="00947966">
      <w:pPr>
        <w:rPr>
          <w:b w:val="0"/>
          <w:color w:val="0F0D29" w:themeColor="text1"/>
          <w:sz w:val="24"/>
          <w:szCs w:val="24"/>
        </w:rPr>
      </w:pPr>
    </w:p>
    <w:p w14:paraId="576845F1" w14:textId="752D6A64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 w:rsidRPr="00F85D36">
        <w:rPr>
          <w:b w:val="0"/>
          <w:color w:val="0F0D29" w:themeColor="text1"/>
          <w:sz w:val="24"/>
          <w:szCs w:val="24"/>
        </w:rPr>
        <w:lastRenderedPageBreak/>
        <w:drawing>
          <wp:inline distT="0" distB="0" distL="0" distR="0" wp14:anchorId="6A577DC7" wp14:editId="2DAC0A9F">
            <wp:extent cx="3721291" cy="4826248"/>
            <wp:effectExtent l="0" t="0" r="0" b="0"/>
            <wp:docPr id="50960054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00540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48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3A3E" w14:textId="77777777" w:rsidR="00F85D36" w:rsidRDefault="00F85D36" w:rsidP="00947966">
      <w:pPr>
        <w:rPr>
          <w:b w:val="0"/>
          <w:color w:val="0F0D29" w:themeColor="text1"/>
          <w:sz w:val="24"/>
          <w:szCs w:val="24"/>
        </w:rPr>
      </w:pPr>
    </w:p>
    <w:p w14:paraId="3B6BA4E4" w14:textId="3E09099B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 w:rsidRPr="00F85D36">
        <w:rPr>
          <w:b w:val="0"/>
          <w:color w:val="0F0D29" w:themeColor="text1"/>
          <w:sz w:val="24"/>
          <w:szCs w:val="24"/>
        </w:rPr>
        <w:lastRenderedPageBreak/>
        <w:drawing>
          <wp:inline distT="0" distB="0" distL="0" distR="0" wp14:anchorId="7BC2637C" wp14:editId="308CAE9F">
            <wp:extent cx="3606985" cy="4705592"/>
            <wp:effectExtent l="0" t="0" r="0" b="0"/>
            <wp:docPr id="189005108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51081" name="Picture 1" descr="A screen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47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5984" w14:textId="77777777" w:rsidR="00F85D36" w:rsidRDefault="00F85D36" w:rsidP="00947966">
      <w:pPr>
        <w:rPr>
          <w:b w:val="0"/>
          <w:color w:val="0F0D29" w:themeColor="text1"/>
          <w:sz w:val="24"/>
          <w:szCs w:val="24"/>
        </w:rPr>
      </w:pPr>
    </w:p>
    <w:p w14:paraId="1F76827A" w14:textId="4C172B4C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 w:rsidRPr="00F85D36">
        <w:rPr>
          <w:b w:val="0"/>
          <w:color w:val="0F0D29" w:themeColor="text1"/>
          <w:sz w:val="24"/>
          <w:szCs w:val="24"/>
        </w:rPr>
        <w:drawing>
          <wp:inline distT="0" distB="0" distL="0" distR="0" wp14:anchorId="2FE4E5F7" wp14:editId="7B570906">
            <wp:extent cx="3664138" cy="2311519"/>
            <wp:effectExtent l="0" t="0" r="0" b="0"/>
            <wp:docPr id="58641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121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244C" w14:textId="3F9DA56D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>Successfully selected customer with Checking account type from the list of existing customers.</w:t>
      </w:r>
    </w:p>
    <w:p w14:paraId="3A437A9E" w14:textId="15997F38" w:rsidR="00F85D36" w:rsidRDefault="00F85D36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>Performed more than 10 deposits and no profit is calculated as this is Checking account.</w:t>
      </w:r>
    </w:p>
    <w:p w14:paraId="3045AE22" w14:textId="77777777" w:rsidR="00DE4A2A" w:rsidRDefault="00DE4A2A" w:rsidP="00947966">
      <w:pPr>
        <w:rPr>
          <w:b w:val="0"/>
          <w:color w:val="0F0D29" w:themeColor="text1"/>
          <w:sz w:val="24"/>
          <w:szCs w:val="24"/>
        </w:rPr>
      </w:pPr>
    </w:p>
    <w:p w14:paraId="419D14E8" w14:textId="043128BC" w:rsidR="00DE4A2A" w:rsidRDefault="00DE4A2A" w:rsidP="00947966">
      <w:pPr>
        <w:rPr>
          <w:b w:val="0"/>
          <w:color w:val="0F0D29" w:themeColor="text1"/>
          <w:sz w:val="24"/>
          <w:szCs w:val="24"/>
        </w:rPr>
      </w:pPr>
      <w:r w:rsidRPr="00DE4A2A">
        <w:rPr>
          <w:b w:val="0"/>
          <w:color w:val="0F0D29" w:themeColor="text1"/>
          <w:sz w:val="24"/>
          <w:szCs w:val="24"/>
        </w:rPr>
        <w:lastRenderedPageBreak/>
        <w:drawing>
          <wp:inline distT="0" distB="0" distL="0" distR="0" wp14:anchorId="6CF459E9" wp14:editId="6C2EAFA2">
            <wp:extent cx="5245370" cy="2482978"/>
            <wp:effectExtent l="0" t="0" r="0" b="0"/>
            <wp:docPr id="839402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0205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3E5A" w14:textId="70511E10" w:rsidR="00DE4A2A" w:rsidRDefault="00DE4A2A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>Successfully withdrawn requested amount using the overdraft limit and also increasing the overdraft limit by additional $200</w:t>
      </w:r>
      <w:r>
        <w:rPr>
          <w:b w:val="0"/>
          <w:color w:val="0F0D29" w:themeColor="text1"/>
          <w:sz w:val="24"/>
          <w:szCs w:val="24"/>
        </w:rPr>
        <w:t xml:space="preserve"> for the Checking account.</w:t>
      </w:r>
    </w:p>
    <w:p w14:paraId="08B5536F" w14:textId="29D6CDF9" w:rsidR="00DE4A2A" w:rsidRDefault="00DE4A2A" w:rsidP="00947966">
      <w:pPr>
        <w:rPr>
          <w:b w:val="0"/>
          <w:color w:val="0F0D29" w:themeColor="text1"/>
          <w:sz w:val="24"/>
          <w:szCs w:val="24"/>
        </w:rPr>
      </w:pPr>
      <w:r>
        <w:rPr>
          <w:b w:val="0"/>
          <w:color w:val="0F0D29" w:themeColor="text1"/>
          <w:sz w:val="24"/>
          <w:szCs w:val="24"/>
        </w:rPr>
        <w:t xml:space="preserve">Rejected the withdrawal amount request exceeding the overdraft limit with warning message for the </w:t>
      </w:r>
      <w:r>
        <w:rPr>
          <w:b w:val="0"/>
          <w:color w:val="0F0D29" w:themeColor="text1"/>
          <w:sz w:val="24"/>
          <w:szCs w:val="24"/>
        </w:rPr>
        <w:t>Checking</w:t>
      </w:r>
      <w:r>
        <w:rPr>
          <w:b w:val="0"/>
          <w:color w:val="0F0D29" w:themeColor="text1"/>
          <w:sz w:val="24"/>
          <w:szCs w:val="24"/>
        </w:rPr>
        <w:t xml:space="preserve"> account.</w:t>
      </w:r>
    </w:p>
    <w:p w14:paraId="38877762" w14:textId="77777777" w:rsidR="001A557F" w:rsidRDefault="001A557F" w:rsidP="00947966">
      <w:pPr>
        <w:rPr>
          <w:b w:val="0"/>
          <w:color w:val="0F0D29" w:themeColor="text1"/>
          <w:sz w:val="24"/>
          <w:szCs w:val="24"/>
        </w:rPr>
      </w:pPr>
    </w:p>
    <w:p w14:paraId="37A9405D" w14:textId="1B388551" w:rsidR="001A557F" w:rsidRPr="009D370D" w:rsidRDefault="001A557F" w:rsidP="009D370D">
      <w:pPr>
        <w:pStyle w:val="Heading2"/>
      </w:pPr>
      <w:bookmarkStart w:id="19" w:name="_Toc191859660"/>
      <w:r w:rsidRPr="009D370D">
        <w:t>Limitations and Challenges</w:t>
      </w:r>
      <w:bookmarkEnd w:id="19"/>
    </w:p>
    <w:p w14:paraId="7A8FD7CC" w14:textId="3CE65BA9" w:rsidR="001A557F" w:rsidRDefault="001A557F" w:rsidP="001A557F">
      <w:pPr>
        <w:pStyle w:val="ListParagraph"/>
        <w:numPr>
          <w:ilvl w:val="0"/>
          <w:numId w:val="9"/>
        </w:numPr>
        <w:rPr>
          <w:color w:val="0F0D29" w:themeColor="text1"/>
        </w:rPr>
      </w:pPr>
      <w:r>
        <w:rPr>
          <w:color w:val="0F0D29" w:themeColor="text1"/>
        </w:rPr>
        <w:t>A customer can have only one type of account</w:t>
      </w:r>
    </w:p>
    <w:p w14:paraId="68B1A6D9" w14:textId="38B68EF1" w:rsidR="001A557F" w:rsidRPr="001A557F" w:rsidRDefault="001A557F" w:rsidP="001A557F">
      <w:pPr>
        <w:pStyle w:val="ListParagraph"/>
        <w:numPr>
          <w:ilvl w:val="0"/>
          <w:numId w:val="9"/>
        </w:numPr>
        <w:rPr>
          <w:color w:val="0F0D29" w:themeColor="text1"/>
        </w:rPr>
      </w:pPr>
      <w:r>
        <w:rPr>
          <w:color w:val="0F0D29" w:themeColor="text1"/>
        </w:rPr>
        <w:t>Overdraft limit could increase to a really high limit if customer keep withdrawing under the overdraft and keeps getting increased in overdraft limit by $200 each time</w:t>
      </w:r>
    </w:p>
    <w:p w14:paraId="2E803D1D" w14:textId="77777777" w:rsidR="00DE4A2A" w:rsidRDefault="00DE4A2A" w:rsidP="00947966">
      <w:pPr>
        <w:rPr>
          <w:b w:val="0"/>
          <w:color w:val="0F0D29" w:themeColor="text1"/>
          <w:sz w:val="24"/>
          <w:szCs w:val="24"/>
        </w:rPr>
      </w:pPr>
    </w:p>
    <w:p w14:paraId="1C14BF79" w14:textId="77777777" w:rsidR="00DE4A2A" w:rsidRPr="00570912" w:rsidRDefault="00DE4A2A" w:rsidP="00947966">
      <w:pPr>
        <w:rPr>
          <w:b w:val="0"/>
          <w:color w:val="0F0D29" w:themeColor="text1"/>
          <w:sz w:val="24"/>
          <w:szCs w:val="24"/>
        </w:rPr>
      </w:pPr>
    </w:p>
    <w:sectPr w:rsidR="00DE4A2A" w:rsidRPr="00570912" w:rsidSect="00DF027C">
      <w:headerReference w:type="default" r:id="rId32"/>
      <w:footerReference w:type="default" r:id="rId33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CB349F" w14:textId="77777777" w:rsidR="003543C9" w:rsidRDefault="003543C9">
      <w:r>
        <w:separator/>
      </w:r>
    </w:p>
    <w:p w14:paraId="62AE9DE3" w14:textId="77777777" w:rsidR="003543C9" w:rsidRDefault="003543C9"/>
  </w:endnote>
  <w:endnote w:type="continuationSeparator" w:id="0">
    <w:p w14:paraId="7B6566DA" w14:textId="77777777" w:rsidR="003543C9" w:rsidRDefault="003543C9">
      <w:r>
        <w:continuationSeparator/>
      </w:r>
    </w:p>
    <w:p w14:paraId="7C27C4DC" w14:textId="77777777" w:rsidR="003543C9" w:rsidRDefault="003543C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992545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537AECC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70C486" w14:textId="77777777" w:rsidR="003543C9" w:rsidRDefault="003543C9">
      <w:r>
        <w:separator/>
      </w:r>
    </w:p>
    <w:p w14:paraId="4F3017F4" w14:textId="77777777" w:rsidR="003543C9" w:rsidRDefault="003543C9"/>
  </w:footnote>
  <w:footnote w:type="continuationSeparator" w:id="0">
    <w:p w14:paraId="298E85B8" w14:textId="77777777" w:rsidR="003543C9" w:rsidRDefault="003543C9">
      <w:r>
        <w:continuationSeparator/>
      </w:r>
    </w:p>
    <w:p w14:paraId="5BACA39C" w14:textId="77777777" w:rsidR="003543C9" w:rsidRDefault="003543C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3FAC276D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7D51A176" w14:textId="77777777" w:rsidR="00D077E9" w:rsidRDefault="00D077E9">
          <w:pPr>
            <w:pStyle w:val="Header"/>
          </w:pPr>
        </w:p>
      </w:tc>
    </w:tr>
  </w:tbl>
  <w:p w14:paraId="4A71484E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E500A"/>
    <w:multiLevelType w:val="hybridMultilevel"/>
    <w:tmpl w:val="74FEA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782CE3"/>
    <w:multiLevelType w:val="hybridMultilevel"/>
    <w:tmpl w:val="BCB86D84"/>
    <w:lvl w:ilvl="0" w:tplc="1D8CF31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E6C14C4"/>
    <w:multiLevelType w:val="hybridMultilevel"/>
    <w:tmpl w:val="8AAE950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10245E"/>
    <w:multiLevelType w:val="hybridMultilevel"/>
    <w:tmpl w:val="0F3A7FBC"/>
    <w:lvl w:ilvl="0" w:tplc="6C5680EA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02680A"/>
    <w:multiLevelType w:val="hybridMultilevel"/>
    <w:tmpl w:val="42EE3438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2E4036"/>
    <w:multiLevelType w:val="hybridMultilevel"/>
    <w:tmpl w:val="8BA4B3CC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267287"/>
    <w:multiLevelType w:val="hybridMultilevel"/>
    <w:tmpl w:val="679428E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740EF0"/>
    <w:multiLevelType w:val="hybridMultilevel"/>
    <w:tmpl w:val="94DE99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8059AE"/>
    <w:multiLevelType w:val="hybridMultilevel"/>
    <w:tmpl w:val="5DD6626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71048579">
    <w:abstractNumId w:val="7"/>
  </w:num>
  <w:num w:numId="2" w16cid:durableId="2040815193">
    <w:abstractNumId w:val="6"/>
  </w:num>
  <w:num w:numId="3" w16cid:durableId="448016321">
    <w:abstractNumId w:val="2"/>
  </w:num>
  <w:num w:numId="4" w16cid:durableId="659774147">
    <w:abstractNumId w:val="5"/>
  </w:num>
  <w:num w:numId="5" w16cid:durableId="835458242">
    <w:abstractNumId w:val="1"/>
  </w:num>
  <w:num w:numId="6" w16cid:durableId="144470207">
    <w:abstractNumId w:val="4"/>
  </w:num>
  <w:num w:numId="7" w16cid:durableId="1319308624">
    <w:abstractNumId w:val="8"/>
  </w:num>
  <w:num w:numId="8" w16cid:durableId="1193224702">
    <w:abstractNumId w:val="3"/>
  </w:num>
  <w:num w:numId="9" w16cid:durableId="1881897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699"/>
    <w:rsid w:val="000059B5"/>
    <w:rsid w:val="0001104E"/>
    <w:rsid w:val="00013430"/>
    <w:rsid w:val="000243D5"/>
    <w:rsid w:val="0002482E"/>
    <w:rsid w:val="00050324"/>
    <w:rsid w:val="0005685F"/>
    <w:rsid w:val="000747FB"/>
    <w:rsid w:val="000A0150"/>
    <w:rsid w:val="000A6ECA"/>
    <w:rsid w:val="000B1B9B"/>
    <w:rsid w:val="000C6699"/>
    <w:rsid w:val="000E63C9"/>
    <w:rsid w:val="0010513D"/>
    <w:rsid w:val="00113BA5"/>
    <w:rsid w:val="0012366D"/>
    <w:rsid w:val="00130E9D"/>
    <w:rsid w:val="0014697E"/>
    <w:rsid w:val="00150A6D"/>
    <w:rsid w:val="00185B35"/>
    <w:rsid w:val="001A557F"/>
    <w:rsid w:val="001A6DFF"/>
    <w:rsid w:val="001C60DE"/>
    <w:rsid w:val="001E180A"/>
    <w:rsid w:val="001F2BC8"/>
    <w:rsid w:val="001F5F6B"/>
    <w:rsid w:val="00205080"/>
    <w:rsid w:val="00216964"/>
    <w:rsid w:val="00224D66"/>
    <w:rsid w:val="00241DC2"/>
    <w:rsid w:val="00243EBC"/>
    <w:rsid w:val="00246A35"/>
    <w:rsid w:val="00284348"/>
    <w:rsid w:val="00290FCD"/>
    <w:rsid w:val="002C55B1"/>
    <w:rsid w:val="002D06B4"/>
    <w:rsid w:val="002D15BE"/>
    <w:rsid w:val="002E38C0"/>
    <w:rsid w:val="002F2721"/>
    <w:rsid w:val="002F51F5"/>
    <w:rsid w:val="003104BC"/>
    <w:rsid w:val="00312137"/>
    <w:rsid w:val="00321886"/>
    <w:rsid w:val="00330359"/>
    <w:rsid w:val="0033762F"/>
    <w:rsid w:val="00350B74"/>
    <w:rsid w:val="003543C9"/>
    <w:rsid w:val="00366C7E"/>
    <w:rsid w:val="00373218"/>
    <w:rsid w:val="003763D7"/>
    <w:rsid w:val="00384EA3"/>
    <w:rsid w:val="003A3097"/>
    <w:rsid w:val="003A39A1"/>
    <w:rsid w:val="003C2191"/>
    <w:rsid w:val="003D3863"/>
    <w:rsid w:val="003D700F"/>
    <w:rsid w:val="003E76DB"/>
    <w:rsid w:val="004110DE"/>
    <w:rsid w:val="00411B61"/>
    <w:rsid w:val="00415F43"/>
    <w:rsid w:val="0044085A"/>
    <w:rsid w:val="004B21A5"/>
    <w:rsid w:val="004B7217"/>
    <w:rsid w:val="004D013A"/>
    <w:rsid w:val="004E3C2E"/>
    <w:rsid w:val="004F5CDC"/>
    <w:rsid w:val="005037F0"/>
    <w:rsid w:val="00516A86"/>
    <w:rsid w:val="00523ACE"/>
    <w:rsid w:val="005275F6"/>
    <w:rsid w:val="00544989"/>
    <w:rsid w:val="00570912"/>
    <w:rsid w:val="00572102"/>
    <w:rsid w:val="00575FC3"/>
    <w:rsid w:val="005D124D"/>
    <w:rsid w:val="005E0F05"/>
    <w:rsid w:val="005E210E"/>
    <w:rsid w:val="005F1BB0"/>
    <w:rsid w:val="00653F54"/>
    <w:rsid w:val="00656C4D"/>
    <w:rsid w:val="00682AF2"/>
    <w:rsid w:val="00695602"/>
    <w:rsid w:val="006D7D06"/>
    <w:rsid w:val="006E5716"/>
    <w:rsid w:val="006F5165"/>
    <w:rsid w:val="007302B3"/>
    <w:rsid w:val="00730733"/>
    <w:rsid w:val="00730E3A"/>
    <w:rsid w:val="00736AAF"/>
    <w:rsid w:val="007408A3"/>
    <w:rsid w:val="00757D3A"/>
    <w:rsid w:val="00765B2A"/>
    <w:rsid w:val="00783A34"/>
    <w:rsid w:val="007943CD"/>
    <w:rsid w:val="007C6B52"/>
    <w:rsid w:val="007D16C5"/>
    <w:rsid w:val="007E6E32"/>
    <w:rsid w:val="00806C57"/>
    <w:rsid w:val="008074C0"/>
    <w:rsid w:val="00862FE4"/>
    <w:rsid w:val="0086389A"/>
    <w:rsid w:val="0086401E"/>
    <w:rsid w:val="0087182B"/>
    <w:rsid w:val="0087605E"/>
    <w:rsid w:val="00882D62"/>
    <w:rsid w:val="008B08E3"/>
    <w:rsid w:val="008B1FEE"/>
    <w:rsid w:val="008D2B71"/>
    <w:rsid w:val="00902019"/>
    <w:rsid w:val="00903C32"/>
    <w:rsid w:val="00916AB2"/>
    <w:rsid w:val="00916B16"/>
    <w:rsid w:val="009173B9"/>
    <w:rsid w:val="0093335D"/>
    <w:rsid w:val="0093613E"/>
    <w:rsid w:val="00942E64"/>
    <w:rsid w:val="00943026"/>
    <w:rsid w:val="00947966"/>
    <w:rsid w:val="00966B81"/>
    <w:rsid w:val="0098571E"/>
    <w:rsid w:val="009B299C"/>
    <w:rsid w:val="009C7720"/>
    <w:rsid w:val="009D370D"/>
    <w:rsid w:val="00A21E24"/>
    <w:rsid w:val="00A23AFA"/>
    <w:rsid w:val="00A31B3E"/>
    <w:rsid w:val="00A532F3"/>
    <w:rsid w:val="00A66781"/>
    <w:rsid w:val="00A76F02"/>
    <w:rsid w:val="00A76F95"/>
    <w:rsid w:val="00A8489E"/>
    <w:rsid w:val="00A87F90"/>
    <w:rsid w:val="00AC29F3"/>
    <w:rsid w:val="00AD5332"/>
    <w:rsid w:val="00AE5B6A"/>
    <w:rsid w:val="00AF3D54"/>
    <w:rsid w:val="00B231E5"/>
    <w:rsid w:val="00B473CF"/>
    <w:rsid w:val="00B520F6"/>
    <w:rsid w:val="00B57787"/>
    <w:rsid w:val="00B61D79"/>
    <w:rsid w:val="00B6531E"/>
    <w:rsid w:val="00BD257F"/>
    <w:rsid w:val="00BE58B0"/>
    <w:rsid w:val="00C02B87"/>
    <w:rsid w:val="00C12BC5"/>
    <w:rsid w:val="00C310DB"/>
    <w:rsid w:val="00C338C3"/>
    <w:rsid w:val="00C4086D"/>
    <w:rsid w:val="00C4593E"/>
    <w:rsid w:val="00C630E9"/>
    <w:rsid w:val="00CA1896"/>
    <w:rsid w:val="00CB5B28"/>
    <w:rsid w:val="00CB74B2"/>
    <w:rsid w:val="00CC3926"/>
    <w:rsid w:val="00CF439B"/>
    <w:rsid w:val="00CF5371"/>
    <w:rsid w:val="00D0320C"/>
    <w:rsid w:val="00D0323A"/>
    <w:rsid w:val="00D033DD"/>
    <w:rsid w:val="00D0559F"/>
    <w:rsid w:val="00D077E9"/>
    <w:rsid w:val="00D355A4"/>
    <w:rsid w:val="00D42CB7"/>
    <w:rsid w:val="00D508EF"/>
    <w:rsid w:val="00D50CBA"/>
    <w:rsid w:val="00D5413D"/>
    <w:rsid w:val="00D570A9"/>
    <w:rsid w:val="00D662F1"/>
    <w:rsid w:val="00D70D02"/>
    <w:rsid w:val="00D770C7"/>
    <w:rsid w:val="00D86945"/>
    <w:rsid w:val="00D90290"/>
    <w:rsid w:val="00D92FAC"/>
    <w:rsid w:val="00DD152F"/>
    <w:rsid w:val="00DE213F"/>
    <w:rsid w:val="00DE4A2A"/>
    <w:rsid w:val="00DF027C"/>
    <w:rsid w:val="00E00A32"/>
    <w:rsid w:val="00E16DBF"/>
    <w:rsid w:val="00E22ACD"/>
    <w:rsid w:val="00E31930"/>
    <w:rsid w:val="00E620B0"/>
    <w:rsid w:val="00E660F4"/>
    <w:rsid w:val="00E744CA"/>
    <w:rsid w:val="00E81B40"/>
    <w:rsid w:val="00E851B7"/>
    <w:rsid w:val="00E9254C"/>
    <w:rsid w:val="00EF555B"/>
    <w:rsid w:val="00F027BB"/>
    <w:rsid w:val="00F11DCF"/>
    <w:rsid w:val="00F11E98"/>
    <w:rsid w:val="00F162EA"/>
    <w:rsid w:val="00F52D27"/>
    <w:rsid w:val="00F83527"/>
    <w:rsid w:val="00F85683"/>
    <w:rsid w:val="00F85D36"/>
    <w:rsid w:val="00F95EC4"/>
    <w:rsid w:val="00FA7B4F"/>
    <w:rsid w:val="00FB5F7F"/>
    <w:rsid w:val="00FC51A4"/>
    <w:rsid w:val="00FD583F"/>
    <w:rsid w:val="00FD7488"/>
    <w:rsid w:val="00FF0095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AD54C2"/>
  <w15:docId w15:val="{F51C0219-A31D-4DFC-B507-E9490CFE8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E31930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E3193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1930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E31930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3C2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E5B6A"/>
    <w:pPr>
      <w:spacing w:after="160" w:line="278" w:lineRule="auto"/>
      <w:ind w:left="720"/>
      <w:contextualSpacing/>
    </w:pPr>
    <w:rPr>
      <w:rFonts w:eastAsiaTheme="minorHAnsi"/>
      <w:b w:val="0"/>
      <w:color w:val="auto"/>
      <w:kern w:val="2"/>
      <w:sz w:val="24"/>
      <w:szCs w:val="24"/>
      <w:lang w:val="en-CA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3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9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3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53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53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9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6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0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3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9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0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7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6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5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1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8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5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4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75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1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3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0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03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1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9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8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1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31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5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8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5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3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6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5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2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2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9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5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7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6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2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5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2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6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1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9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8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2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7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7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6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8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6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1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0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3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6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02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9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13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9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0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43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5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7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yperlink" Target="https://www.pxfuel.com/en/free-photo-xzjid/download/1920x1080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sunn\AppData\Local\Microsoft\Office\16.0\DTS\en-CA%7b1705A053-E5E1-408F-8F2B-590A9CACF95A%7d\%7b4A115D30-559D-4870-B3CD-B0737AB96F2A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45740541C554D4AA1113366B1ECE9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CBFEC9-2929-42A9-A577-92BD11AFEAB1}"/>
      </w:docPartPr>
      <w:docPartBody>
        <w:p w:rsidR="00CA4213" w:rsidRDefault="00000000">
          <w:pPr>
            <w:pStyle w:val="D45740541C554D4AA1113366B1ECE92E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January 11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6A83ACFCA5CF41648701F5AFE6BFD6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2319DC-1D8A-484A-8ED3-B1BC37EF39DC}"/>
      </w:docPartPr>
      <w:docPartBody>
        <w:p w:rsidR="00CA4213" w:rsidRDefault="00000000">
          <w:pPr>
            <w:pStyle w:val="6A83ACFCA5CF41648701F5AFE6BFD640"/>
          </w:pPr>
          <w:r>
            <w:t>COMPANY NAME</w:t>
          </w:r>
        </w:p>
      </w:docPartBody>
    </w:docPart>
    <w:docPart>
      <w:docPartPr>
        <w:name w:val="70B1406BEF7547BD83B3E46371A339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9B7FB4-3F2F-4D92-BCAA-C2E448AD6ACF}"/>
      </w:docPartPr>
      <w:docPartBody>
        <w:p w:rsidR="00CA4213" w:rsidRDefault="00000000">
          <w:pPr>
            <w:pStyle w:val="70B1406BEF7547BD83B3E46371A33930"/>
          </w:pPr>
          <w:r>
            <w:t>Your Name</w:t>
          </w:r>
        </w:p>
      </w:docPartBody>
    </w:docPart>
    <w:docPart>
      <w:docPartPr>
        <w:name w:val="45AC65BCF9324D35AF8F3CFB2C57F0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4EA5AC-E0F0-4FB0-A8EA-10F197585CBE}"/>
      </w:docPartPr>
      <w:docPartBody>
        <w:p w:rsidR="00CA4213" w:rsidRDefault="00000000">
          <w:pPr>
            <w:pStyle w:val="45AC65BCF9324D35AF8F3CFB2C57F076"/>
          </w:pPr>
          <w:r w:rsidRPr="00DF027C">
            <w:t>Subtitle Text Here</w:t>
          </w:r>
        </w:p>
      </w:docPartBody>
    </w:docPart>
    <w:docPart>
      <w:docPartPr>
        <w:name w:val="3D4A160348E544A5BCE1DB9B50507C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AA50C5-A624-42F4-B33C-BD83A67ED464}"/>
      </w:docPartPr>
      <w:docPartBody>
        <w:p w:rsidR="00000000" w:rsidRDefault="00250731" w:rsidP="00250731">
          <w:pPr>
            <w:pStyle w:val="3D4A160348E544A5BCE1DB9B50507CEB"/>
          </w:pPr>
          <w:r w:rsidRPr="00DF027C">
            <w:t>Subtitle Text Here</w:t>
          </w:r>
        </w:p>
      </w:docPartBody>
    </w:docPart>
    <w:docPart>
      <w:docPartPr>
        <w:name w:val="28B80C8ECCDA41619D20A6C33E70D8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CE3132-E5CF-41AC-82C1-3749CEEF6117}"/>
      </w:docPartPr>
      <w:docPartBody>
        <w:p w:rsidR="00000000" w:rsidRDefault="00250731" w:rsidP="00250731">
          <w:pPr>
            <w:pStyle w:val="28B80C8ECCDA41619D20A6C33E70D86E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3F1"/>
    <w:rsid w:val="000402BC"/>
    <w:rsid w:val="000747FB"/>
    <w:rsid w:val="00241DC2"/>
    <w:rsid w:val="00250731"/>
    <w:rsid w:val="002E38C0"/>
    <w:rsid w:val="00463CD4"/>
    <w:rsid w:val="004B23F1"/>
    <w:rsid w:val="005B2F48"/>
    <w:rsid w:val="007B4C81"/>
    <w:rsid w:val="008B0A93"/>
    <w:rsid w:val="008D3E2C"/>
    <w:rsid w:val="008E58A0"/>
    <w:rsid w:val="00AB3596"/>
    <w:rsid w:val="00CA4213"/>
    <w:rsid w:val="00CC3926"/>
    <w:rsid w:val="00E16DBF"/>
    <w:rsid w:val="00FF0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C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0E2841" w:themeColor="text2"/>
      <w:spacing w:val="20"/>
      <w:kern w:val="0"/>
      <w:sz w:val="32"/>
      <w:szCs w:val="22"/>
      <w:lang w:val="en-US" w:eastAsia="en-US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0E2841" w:themeColor="text2"/>
      <w:spacing w:val="20"/>
      <w:kern w:val="0"/>
      <w:sz w:val="32"/>
      <w:szCs w:val="22"/>
      <w:lang w:val="en-US" w:eastAsia="en-US"/>
      <w14:ligatures w14:val="none"/>
    </w:rPr>
  </w:style>
  <w:style w:type="paragraph" w:customStyle="1" w:styleId="D45740541C554D4AA1113366B1ECE92E">
    <w:name w:val="D45740541C554D4AA1113366B1ECE92E"/>
  </w:style>
  <w:style w:type="paragraph" w:customStyle="1" w:styleId="6A83ACFCA5CF41648701F5AFE6BFD640">
    <w:name w:val="6A83ACFCA5CF41648701F5AFE6BFD640"/>
  </w:style>
  <w:style w:type="paragraph" w:customStyle="1" w:styleId="70B1406BEF7547BD83B3E46371A33930">
    <w:name w:val="70B1406BEF7547BD83B3E46371A33930"/>
  </w:style>
  <w:style w:type="paragraph" w:customStyle="1" w:styleId="45AC65BCF9324D35AF8F3CFB2C57F076">
    <w:name w:val="45AC65BCF9324D35AF8F3CFB2C57F076"/>
  </w:style>
  <w:style w:type="paragraph" w:customStyle="1" w:styleId="3D4A160348E544A5BCE1DB9B50507CEB">
    <w:name w:val="3D4A160348E544A5BCE1DB9B50507CEB"/>
    <w:rsid w:val="00250731"/>
    <w:rPr>
      <w:lang w:val="en-US" w:eastAsia="en-US"/>
    </w:rPr>
  </w:style>
  <w:style w:type="paragraph" w:customStyle="1" w:styleId="28B80C8ECCDA41619D20A6C33E70D86E">
    <w:name w:val="28B80C8ECCDA41619D20A6C33E70D86E"/>
    <w:rsid w:val="00250731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
Student Name: Muhammad Mukry
Student Number: 991798855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0154D3-EAC4-4485-A79D-9FFF27272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{4A115D30-559D-4870-B3CD-B0737AB96F2A}tf16392850_win32</Template>
  <TotalTime>757</TotalTime>
  <Pages>34</Pages>
  <Words>3487</Words>
  <Characters>19877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Saneeha Ahmed</dc:creator>
  <cp:keywords/>
  <cp:lastModifiedBy>Mukry, Muhammad</cp:lastModifiedBy>
  <cp:revision>41</cp:revision>
  <cp:lastPrinted>2006-08-01T17:47:00Z</cp:lastPrinted>
  <dcterms:created xsi:type="dcterms:W3CDTF">2025-03-01T18:56:00Z</dcterms:created>
  <dcterms:modified xsi:type="dcterms:W3CDTF">2025-03-03T07:00:00Z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